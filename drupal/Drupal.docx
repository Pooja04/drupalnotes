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lang w:val="en-IN" w:eastAsia="en-IN"/>
        </w:rPr>
        <w:drawing>
          <wp:inline distT="0" distB="0" distL="0" distR="0" wp14:anchorId="0446AF6B" wp14:editId="26C45C9C">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rsidR="00C6554A" w:rsidRDefault="00B91A8E" w:rsidP="00C6554A">
      <w:pPr>
        <w:pStyle w:val="Title"/>
      </w:pPr>
      <w:r>
        <w:t>Drupal</w:t>
      </w:r>
    </w:p>
    <w:p w:rsidR="00C6554A" w:rsidRPr="00D5413C" w:rsidRDefault="00DD683E" w:rsidP="00C6554A">
      <w:pPr>
        <w:pStyle w:val="Subtitle"/>
      </w:pPr>
      <w:sdt>
        <w:sdtPr>
          <w:alias w:val="Report Subtitle:"/>
          <w:tag w:val="Report Subtitle:"/>
          <w:id w:val="1354841790"/>
          <w:placeholder>
            <w:docPart w:val="06183C0277A8431381329106C704F983"/>
          </w:placeholder>
          <w:temporary/>
          <w:showingPlcHdr/>
          <w15:appearance w15:val="hidden"/>
        </w:sdtPr>
        <w:sdtEndPr/>
        <w:sdtContent>
          <w:r w:rsidR="00C6554A" w:rsidRPr="00D5413C">
            <w:t>REPORT SUBTITLE</w:t>
          </w:r>
        </w:sdtContent>
      </w:sdt>
    </w:p>
    <w:p w:rsidR="00C6554A" w:rsidRDefault="00DD683E" w:rsidP="00C6554A">
      <w:pPr>
        <w:pStyle w:val="ContactInfo"/>
      </w:pPr>
      <w:sdt>
        <w:sdtPr>
          <w:alias w:val="Name:"/>
          <w:tag w:val="Name:"/>
          <w:id w:val="-2071874759"/>
          <w:placeholder>
            <w:docPart w:val="8D889AC5B5034675B83E56F05296F2F4"/>
          </w:placeholder>
          <w:temporary/>
          <w:showingPlcHdr/>
          <w15:appearance w15:val="hidden"/>
        </w:sdtPr>
        <w:sdtEndPr/>
        <w:sdtContent>
          <w:r w:rsidR="00C6554A">
            <w:t>Name</w:t>
          </w:r>
        </w:sdtContent>
      </w:sdt>
      <w:r w:rsidR="00C6554A">
        <w:t xml:space="preserve"> | </w:t>
      </w:r>
      <w:sdt>
        <w:sdtPr>
          <w:alias w:val="Course Title:"/>
          <w:tag w:val="Course Title:"/>
          <w:id w:val="-1824112714"/>
          <w:placeholder>
            <w:docPart w:val="E0E6EB29D0D34B1D84A5856548642749"/>
          </w:placeholder>
          <w:temporary/>
          <w:showingPlcHdr/>
          <w15:appearance w15:val="hidden"/>
        </w:sdtPr>
        <w:sdtEndPr/>
        <w:sdtContent>
          <w:r w:rsidR="00C6554A">
            <w:t>Course Title</w:t>
          </w:r>
        </w:sdtContent>
      </w:sdt>
      <w:r w:rsidR="00C6554A">
        <w:t xml:space="preserve"> |</w:t>
      </w:r>
      <w:r w:rsidR="00C6554A" w:rsidRPr="00D5413C">
        <w:t xml:space="preserve"> </w:t>
      </w:r>
      <w:sdt>
        <w:sdtPr>
          <w:alias w:val="Date:"/>
          <w:tag w:val="Date:"/>
          <w:id w:val="-35980865"/>
          <w:placeholder>
            <w:docPart w:val="E363EE8271D54291BC423174DA76F9F1"/>
          </w:placeholder>
          <w:temporary/>
          <w:showingPlcHdr/>
          <w15:appearance w15:val="hidden"/>
        </w:sdtPr>
        <w:sdtEndPr/>
        <w:sdtContent>
          <w:r w:rsidR="00C6554A">
            <w:t>Date</w:t>
          </w:r>
        </w:sdtContent>
      </w:sdt>
      <w:r w:rsidR="00C6554A">
        <w:br w:type="page"/>
      </w:r>
    </w:p>
    <w:p w:rsidR="00C94E86" w:rsidRDefault="00C94E86" w:rsidP="00C94E86">
      <w:pPr>
        <w:pStyle w:val="Heading1"/>
      </w:pPr>
      <w:r>
        <w:lastRenderedPageBreak/>
        <w:t>Setup new proj with work folder</w:t>
      </w:r>
    </w:p>
    <w:p w:rsidR="00C94E86" w:rsidRDefault="00C94E86" w:rsidP="00C94E86">
      <w:pPr>
        <w:pStyle w:val="ListBullet"/>
      </w:pPr>
      <w:r w:rsidRPr="00C94E86">
        <w:t>C:\xampp\apache\conf\httpd.conf</w:t>
      </w:r>
    </w:p>
    <w:p w:rsidR="00C94E86" w:rsidRDefault="00C94E86" w:rsidP="00C94E86">
      <w:pPr>
        <w:pStyle w:val="ListBullet"/>
        <w:numPr>
          <w:ilvl w:val="0"/>
          <w:numId w:val="0"/>
        </w:numPr>
        <w:ind w:left="360" w:firstLine="360"/>
      </w:pPr>
      <w:r>
        <w:t>Change line 245 and 246</w:t>
      </w:r>
    </w:p>
    <w:p w:rsidR="00C94E86" w:rsidRDefault="00C94E86" w:rsidP="00C94E86">
      <w:pPr>
        <w:pStyle w:val="ListBullet"/>
        <w:numPr>
          <w:ilvl w:val="0"/>
          <w:numId w:val="22"/>
        </w:numPr>
      </w:pPr>
      <w:r>
        <w:t>DocumentRoot "C:/work/sites"</w:t>
      </w:r>
    </w:p>
    <w:p w:rsidR="00C94E86" w:rsidRDefault="00C94E86" w:rsidP="00C94E86">
      <w:pPr>
        <w:pStyle w:val="ListBullet"/>
        <w:numPr>
          <w:ilvl w:val="0"/>
          <w:numId w:val="22"/>
        </w:numPr>
      </w:pPr>
      <w:r>
        <w:t>&lt;Directory "C:/work/sites"&gt;</w:t>
      </w:r>
    </w:p>
    <w:p w:rsidR="00C94E86" w:rsidRDefault="00C94E86" w:rsidP="00C94E86">
      <w:pPr>
        <w:pStyle w:val="ListBullet"/>
      </w:pPr>
      <w:r w:rsidRPr="00C94E86">
        <w:t>C:\xampp\apache\conf\extra\httpd-vhosts.conf</w:t>
      </w:r>
    </w:p>
    <w:p w:rsidR="00C94E86" w:rsidRDefault="00C94E86" w:rsidP="00C94E86">
      <w:pPr>
        <w:pStyle w:val="ListBullet"/>
        <w:numPr>
          <w:ilvl w:val="0"/>
          <w:numId w:val="0"/>
        </w:numPr>
        <w:ind w:left="720"/>
      </w:pPr>
      <w:r>
        <w:t>&lt;VirtualHost *:80&gt;</w:t>
      </w:r>
    </w:p>
    <w:p w:rsidR="00C94E86" w:rsidRDefault="00C94E86" w:rsidP="00C94E86">
      <w:pPr>
        <w:pStyle w:val="ListBullet"/>
        <w:numPr>
          <w:ilvl w:val="0"/>
          <w:numId w:val="0"/>
        </w:numPr>
        <w:ind w:left="720"/>
      </w:pPr>
      <w:r>
        <w:t xml:space="preserve">    DocumentRoot "C:/work/sites/demo"</w:t>
      </w:r>
    </w:p>
    <w:p w:rsidR="00C94E86" w:rsidRDefault="00C94E86" w:rsidP="00C94E86">
      <w:pPr>
        <w:pStyle w:val="ListBullet"/>
        <w:numPr>
          <w:ilvl w:val="0"/>
          <w:numId w:val="0"/>
        </w:numPr>
        <w:ind w:left="720"/>
      </w:pPr>
      <w:r>
        <w:t xml:space="preserve">    ServerName demo.local</w:t>
      </w:r>
    </w:p>
    <w:p w:rsidR="00C94E86" w:rsidRDefault="00C94E86" w:rsidP="00C94E86">
      <w:pPr>
        <w:pStyle w:val="ListBullet"/>
        <w:numPr>
          <w:ilvl w:val="0"/>
          <w:numId w:val="0"/>
        </w:numPr>
        <w:ind w:left="720"/>
      </w:pPr>
      <w:r>
        <w:t xml:space="preserve">    ErrorLog "logs/demo.local-error.log"</w:t>
      </w:r>
    </w:p>
    <w:p w:rsidR="00C94E86" w:rsidRDefault="00C94E86" w:rsidP="00C94E86">
      <w:pPr>
        <w:pStyle w:val="ListBullet"/>
        <w:numPr>
          <w:ilvl w:val="0"/>
          <w:numId w:val="0"/>
        </w:numPr>
        <w:ind w:left="720"/>
      </w:pPr>
      <w:r>
        <w:t xml:space="preserve">    &lt;Directory "C:/xampp/htdocs/demo"&gt;</w:t>
      </w:r>
    </w:p>
    <w:p w:rsidR="00C94E86" w:rsidRDefault="00C94E86" w:rsidP="00C94E86">
      <w:pPr>
        <w:pStyle w:val="ListBullet"/>
        <w:numPr>
          <w:ilvl w:val="0"/>
          <w:numId w:val="0"/>
        </w:numPr>
        <w:ind w:left="720"/>
      </w:pPr>
      <w:r>
        <w:t xml:space="preserve">            AllowOverride All</w:t>
      </w:r>
    </w:p>
    <w:p w:rsidR="00C94E86" w:rsidRDefault="00C94E86" w:rsidP="00C94E86">
      <w:pPr>
        <w:pStyle w:val="ListBullet"/>
        <w:numPr>
          <w:ilvl w:val="0"/>
          <w:numId w:val="0"/>
        </w:numPr>
        <w:ind w:left="720"/>
      </w:pPr>
      <w:r>
        <w:t xml:space="preserve">            Require all granted</w:t>
      </w:r>
    </w:p>
    <w:p w:rsidR="00C94E86" w:rsidRDefault="00C94E86" w:rsidP="00C94E86">
      <w:pPr>
        <w:pStyle w:val="ListBullet"/>
        <w:numPr>
          <w:ilvl w:val="0"/>
          <w:numId w:val="0"/>
        </w:numPr>
        <w:ind w:left="720"/>
      </w:pPr>
      <w:r>
        <w:t xml:space="preserve">    &lt;/Directory&gt;</w:t>
      </w:r>
    </w:p>
    <w:p w:rsidR="00C94E86" w:rsidRDefault="00C94E86" w:rsidP="00C94E86">
      <w:pPr>
        <w:pStyle w:val="ListBullet"/>
        <w:numPr>
          <w:ilvl w:val="0"/>
          <w:numId w:val="0"/>
        </w:numPr>
        <w:ind w:left="720"/>
      </w:pPr>
      <w:r>
        <w:t>&lt;/VirtualHost&gt;</w:t>
      </w:r>
    </w:p>
    <w:p w:rsidR="00C94E86" w:rsidRDefault="00055854" w:rsidP="00055854">
      <w:pPr>
        <w:pStyle w:val="ListBullet"/>
      </w:pPr>
      <w:r w:rsidRPr="00055854">
        <w:t>C:\Windows\System32\drivers\etc\hosts</w:t>
      </w:r>
    </w:p>
    <w:p w:rsidR="00055854" w:rsidRDefault="00055854" w:rsidP="00055854">
      <w:pPr>
        <w:pStyle w:val="ListBullet"/>
        <w:numPr>
          <w:ilvl w:val="0"/>
          <w:numId w:val="0"/>
        </w:numPr>
        <w:ind w:left="720"/>
      </w:pPr>
      <w:r>
        <w:t xml:space="preserve">       127.0.0.1       ldu538old.local</w:t>
      </w:r>
    </w:p>
    <w:p w:rsidR="00055854" w:rsidRDefault="00055854" w:rsidP="00055854">
      <w:pPr>
        <w:pStyle w:val="ListBullet"/>
        <w:numPr>
          <w:ilvl w:val="0"/>
          <w:numId w:val="0"/>
        </w:numPr>
        <w:ind w:left="720"/>
      </w:pPr>
      <w:r>
        <w:t xml:space="preserve">       127.0.0.1       ldu545.local</w:t>
      </w:r>
    </w:p>
    <w:p w:rsidR="00055854" w:rsidRDefault="00055854" w:rsidP="00055854">
      <w:pPr>
        <w:pStyle w:val="ListBullet"/>
        <w:numPr>
          <w:ilvl w:val="0"/>
          <w:numId w:val="0"/>
        </w:numPr>
        <w:ind w:left="720"/>
      </w:pPr>
      <w:r>
        <w:t xml:space="preserve">       127.0.0.1       wpdemo.local</w:t>
      </w:r>
    </w:p>
    <w:p w:rsidR="00055854" w:rsidRDefault="00055854" w:rsidP="00055854">
      <w:pPr>
        <w:pStyle w:val="ListBullet"/>
        <w:numPr>
          <w:ilvl w:val="0"/>
          <w:numId w:val="0"/>
        </w:numPr>
        <w:ind w:left="720"/>
      </w:pPr>
      <w:r>
        <w:t xml:space="preserve">       127.0.0.1      yasisland.local</w:t>
      </w:r>
    </w:p>
    <w:p w:rsidR="00055854" w:rsidRDefault="00055854" w:rsidP="00055854">
      <w:pPr>
        <w:pStyle w:val="ListBullet"/>
        <w:numPr>
          <w:ilvl w:val="0"/>
          <w:numId w:val="0"/>
        </w:numPr>
        <w:ind w:left="720"/>
      </w:pPr>
      <w:r>
        <w:t xml:space="preserve">       127.0.0.1      mam006.local</w:t>
      </w:r>
    </w:p>
    <w:p w:rsidR="00055854" w:rsidRDefault="00055854" w:rsidP="00055854">
      <w:pPr>
        <w:pStyle w:val="ListBullet"/>
        <w:numPr>
          <w:ilvl w:val="0"/>
          <w:numId w:val="0"/>
        </w:numPr>
        <w:ind w:left="720"/>
      </w:pPr>
      <w:r>
        <w:t xml:space="preserve">       #10.160.179.5   mubadala.com www.mubadala.com</w:t>
      </w:r>
    </w:p>
    <w:p w:rsidR="00055854" w:rsidRDefault="00055854" w:rsidP="00055854">
      <w:pPr>
        <w:pStyle w:val="ListBullet"/>
        <w:numPr>
          <w:ilvl w:val="0"/>
          <w:numId w:val="0"/>
        </w:numPr>
        <w:ind w:left="720"/>
      </w:pPr>
      <w:r>
        <w:t xml:space="preserve">       10.160.179.6   careers.mubadala.com</w:t>
      </w:r>
    </w:p>
    <w:p w:rsidR="00055854" w:rsidRDefault="00055854" w:rsidP="00055854">
      <w:pPr>
        <w:pStyle w:val="ListBullet"/>
        <w:numPr>
          <w:ilvl w:val="0"/>
          <w:numId w:val="0"/>
        </w:numPr>
        <w:ind w:left="720"/>
      </w:pPr>
      <w:r>
        <w:t xml:space="preserve">       10.160.179.7   www.mubadalacompliance.ae</w:t>
      </w:r>
    </w:p>
    <w:p w:rsidR="00C6554A" w:rsidRDefault="00B91A8E" w:rsidP="00C6554A">
      <w:pPr>
        <w:pStyle w:val="Heading1"/>
      </w:pPr>
      <w:r>
        <w:lastRenderedPageBreak/>
        <w:t>‘Views as page’ link in menus</w:t>
      </w:r>
    </w:p>
    <w:p w:rsidR="00B91A8E" w:rsidRDefault="00B91A8E" w:rsidP="00B91A8E">
      <w:pPr>
        <w:pStyle w:val="ListBullet"/>
      </w:pPr>
      <w:r>
        <w:t>Create a menu title in “menu settings” section of “view as page”.</w:t>
      </w:r>
    </w:p>
    <w:p w:rsidR="00C6554A" w:rsidRPr="00514122" w:rsidRDefault="00B91A8E" w:rsidP="00B91A8E">
      <w:pPr>
        <w:pStyle w:val="ListBullet"/>
        <w:numPr>
          <w:ilvl w:val="0"/>
          <w:numId w:val="1"/>
        </w:numPr>
      </w:pPr>
      <w:r>
        <w:t>Get it into “main menu” and change the parent to “navigation menu”.</w:t>
      </w:r>
    </w:p>
    <w:p w:rsidR="00C6554A" w:rsidRPr="00D5413C" w:rsidRDefault="00DD683E" w:rsidP="00C6554A">
      <w:pPr>
        <w:pStyle w:val="Heading2"/>
      </w:pPr>
      <w:sdt>
        <w:sdtPr>
          <w:alias w:val="Heading 2:"/>
          <w:tag w:val="Heading 2:"/>
          <w:id w:val="959536471"/>
          <w:placeholder>
            <w:docPart w:val="63217014AD9349049A254B02BF71F46A"/>
          </w:placeholder>
          <w:temporary/>
          <w:showingPlcHdr/>
          <w15:appearance w15:val="hidden"/>
        </w:sdtPr>
        <w:sdtEndPr/>
        <w:sdtContent>
          <w:r w:rsidR="00C6554A">
            <w:t>Heading 2</w:t>
          </w:r>
        </w:sdtContent>
      </w:sdt>
    </w:p>
    <w:sdt>
      <w:sdtPr>
        <w:alias w:val="Paragraph Text:"/>
        <w:tag w:val="Paragraph Text:"/>
        <w:id w:val="-2013052735"/>
        <w:placeholder>
          <w:docPart w:val="60E09130E2DC4A8082C63AC236C3F769"/>
        </w:placeholder>
        <w:temporary/>
        <w:showingPlcHdr/>
        <w15:appearance w15:val="hidden"/>
      </w:sdtPr>
      <w:sdtEndPr/>
      <w:sdtContent>
        <w:p w:rsidR="00C6554A" w:rsidRDefault="00C6554A" w:rsidP="00C6554A">
          <w:r>
            <w:t>You might like the photo on the cover page as much as we do, but if it’s not ideal for your report, it’s easy to replace it with your own.</w:t>
          </w:r>
        </w:p>
        <w:p w:rsidR="002C74C0" w:rsidRDefault="00C6554A">
          <w:r>
            <w:t>Just delete the placeholder picture. Then, on the Insert tab, click Picture to select one from your files.</w:t>
          </w:r>
        </w:p>
      </w:sdtContent>
    </w:sdt>
    <w:p w:rsidR="00B91A8E" w:rsidRPr="00B91A8E" w:rsidRDefault="00B91A8E" w:rsidP="00B91A8E">
      <w:pPr>
        <w:pStyle w:val="Heading1"/>
      </w:pPr>
      <w:r>
        <w:t>Search issue</w:t>
      </w:r>
    </w:p>
    <w:p w:rsidR="00B91A8E" w:rsidRDefault="00B91A8E" w:rsidP="00B91A8E">
      <w:pPr>
        <w:pStyle w:val="ListBullet"/>
      </w:pPr>
      <w:r>
        <w:t>Configuration -&gt; search settings.</w:t>
      </w:r>
    </w:p>
    <w:p w:rsidR="00B91A8E" w:rsidRDefault="00B91A8E" w:rsidP="00B91A8E">
      <w:pPr>
        <w:pStyle w:val="ListBullet"/>
        <w:numPr>
          <w:ilvl w:val="0"/>
          <w:numId w:val="1"/>
        </w:numPr>
      </w:pPr>
      <w:r>
        <w:t>Select “Node” in “</w:t>
      </w:r>
      <w:r w:rsidRPr="00B91A8E">
        <w:rPr>
          <w:rFonts w:ascii="Lucida Sans Unicode" w:hAnsi="Lucida Sans Unicode" w:cs="Lucida Sans Unicode"/>
          <w:bCs/>
          <w:caps/>
          <w:color w:val="333333"/>
          <w:sz w:val="20"/>
          <w:szCs w:val="20"/>
          <w:shd w:val="clear" w:color="auto" w:fill="FFFFFF"/>
        </w:rPr>
        <w:t>ACTIVE SEARCH MODULES</w:t>
      </w:r>
      <w:r>
        <w:t xml:space="preserve">” </w:t>
      </w:r>
    </w:p>
    <w:p w:rsidR="00132325" w:rsidRDefault="00132325" w:rsidP="00B91A8E">
      <w:pPr>
        <w:pStyle w:val="ListBullet"/>
        <w:numPr>
          <w:ilvl w:val="0"/>
          <w:numId w:val="1"/>
        </w:numPr>
      </w:pPr>
      <w:r>
        <w:t>Re-index</w:t>
      </w:r>
      <w:r w:rsidR="00D66AFA">
        <w:t xml:space="preserve"> site</w:t>
      </w:r>
    </w:p>
    <w:p w:rsidR="00B91A8E" w:rsidRDefault="00B91A8E" w:rsidP="008F6491">
      <w:pPr>
        <w:pStyle w:val="ListBullet"/>
        <w:numPr>
          <w:ilvl w:val="0"/>
          <w:numId w:val="1"/>
        </w:numPr>
      </w:pPr>
      <w:r>
        <w:t>Run cron (cron maintenance task in “</w:t>
      </w:r>
      <w:r w:rsidRPr="00B91A8E">
        <w:rPr>
          <w:rFonts w:ascii="Lucida Sans Unicode" w:hAnsi="Lucida Sans Unicode" w:cs="Lucida Sans Unicode"/>
          <w:bCs/>
          <w:caps/>
          <w:color w:val="333333"/>
          <w:sz w:val="20"/>
          <w:szCs w:val="20"/>
          <w:shd w:val="clear" w:color="auto" w:fill="FFFFFF"/>
        </w:rPr>
        <w:t>INDEXING THROTTLE</w:t>
      </w:r>
      <w:r>
        <w:rPr>
          <w:rFonts w:ascii="Lucida Sans Unicode" w:hAnsi="Lucida Sans Unicode" w:cs="Lucida Sans Unicode"/>
          <w:bCs/>
          <w:caps/>
          <w:color w:val="333333"/>
          <w:sz w:val="20"/>
          <w:szCs w:val="20"/>
          <w:shd w:val="clear" w:color="auto" w:fill="FFFFFF"/>
        </w:rPr>
        <w:t xml:space="preserve">” </w:t>
      </w:r>
      <w:r>
        <w:t>)</w:t>
      </w:r>
    </w:p>
    <w:p w:rsidR="00675A87" w:rsidRPr="00D5413C" w:rsidRDefault="00675A87" w:rsidP="00675A87">
      <w:pPr>
        <w:pStyle w:val="Heading1"/>
      </w:pPr>
      <w:r>
        <w:t>Cron</w:t>
      </w:r>
    </w:p>
    <w:p w:rsidR="00675A87" w:rsidRPr="00675A87" w:rsidRDefault="00675A87" w:rsidP="00675A87">
      <w:pPr>
        <w:pStyle w:val="ListBullet"/>
        <w:numPr>
          <w:ilvl w:val="0"/>
          <w:numId w:val="0"/>
        </w:numPr>
        <w:ind w:left="360"/>
      </w:pPr>
      <w:r w:rsidRPr="00675A87">
        <w:t>Setting up cron is an important step in the installation of the website and assists in the maintenance of the site's assets for search results, checking for updates to Drupal core and modules, and removing temporary files.</w:t>
      </w:r>
    </w:p>
    <w:p w:rsidR="00675A87" w:rsidRPr="00675A87" w:rsidRDefault="00675A87" w:rsidP="00675A87">
      <w:pPr>
        <w:pStyle w:val="ListBullet"/>
      </w:pPr>
      <w:r w:rsidRPr="00675A87">
        <w:t>A properly configured cron job can manage a variety of tasks:</w:t>
      </w:r>
    </w:p>
    <w:p w:rsidR="00675A87" w:rsidRPr="00675A87" w:rsidRDefault="00675A87" w:rsidP="00675A87">
      <w:pPr>
        <w:pStyle w:val="ListBullet"/>
      </w:pPr>
      <w:r w:rsidRPr="00675A87">
        <w:t>The Search module that indexes the website's content.</w:t>
      </w:r>
    </w:p>
    <w:p w:rsidR="00675A87" w:rsidRPr="00675A87" w:rsidRDefault="00675A87" w:rsidP="00675A87">
      <w:pPr>
        <w:pStyle w:val="ListBullet"/>
      </w:pPr>
      <w:r w:rsidRPr="00675A87">
        <w:t>The Aggregator module's that retrieves feeds.</w:t>
      </w:r>
    </w:p>
    <w:p w:rsidR="00675A87" w:rsidRPr="00675A87" w:rsidRDefault="00675A87" w:rsidP="00675A87">
      <w:pPr>
        <w:pStyle w:val="ListBullet"/>
      </w:pPr>
      <w:r w:rsidRPr="00675A87">
        <w:t>The Ping module that notifies other sites of updates.</w:t>
      </w:r>
    </w:p>
    <w:p w:rsidR="00675A87" w:rsidRDefault="00675A87" w:rsidP="00675A87">
      <w:pPr>
        <w:pStyle w:val="ListBullet"/>
      </w:pPr>
      <w:r w:rsidRPr="00675A87">
        <w:t>The System module that performs routine maintenance tasks, such as pruning of logs.</w:t>
      </w:r>
    </w:p>
    <w:p w:rsidR="00073869" w:rsidRPr="00675A87" w:rsidRDefault="00073869" w:rsidP="00073869">
      <w:pPr>
        <w:pStyle w:val="ListBullet"/>
        <w:numPr>
          <w:ilvl w:val="0"/>
          <w:numId w:val="0"/>
        </w:numPr>
        <w:ind w:left="720"/>
      </w:pPr>
    </w:p>
    <w:p w:rsidR="00B91A8E" w:rsidRDefault="00DD683E">
      <w:hyperlink r:id="rId8" w:history="1">
        <w:r w:rsidR="00E4782F" w:rsidRPr="00847882">
          <w:rPr>
            <w:rStyle w:val="Hyperlink"/>
          </w:rPr>
          <w:t>http://drupal.stackexchange.com/questions/59079/adding-fields-to-user-registration-form</w:t>
        </w:r>
      </w:hyperlink>
    </w:p>
    <w:p w:rsidR="00E4782F" w:rsidRPr="00E4782F" w:rsidRDefault="00E4782F" w:rsidP="00E4782F">
      <w:pPr>
        <w:spacing w:before="0" w:after="240" w:line="360" w:lineRule="atLeast"/>
        <w:ind w:left="48" w:right="48"/>
        <w:jc w:val="both"/>
        <w:rPr>
          <w:rFonts w:ascii="Verdana" w:eastAsia="Times New Roman" w:hAnsi="Verdana" w:cs="Times New Roman"/>
          <w:color w:val="000000"/>
          <w:sz w:val="24"/>
          <w:szCs w:val="24"/>
          <w:lang w:val="en-IN" w:eastAsia="en-IN"/>
        </w:rPr>
      </w:pPr>
      <w:r w:rsidRPr="00E4782F">
        <w:rPr>
          <w:rFonts w:ascii="Verdana" w:eastAsia="Times New Roman" w:hAnsi="Verdana" w:cs="Times New Roman"/>
          <w:color w:val="000000"/>
          <w:sz w:val="24"/>
          <w:szCs w:val="24"/>
          <w:lang w:val="en-IN" w:eastAsia="en-IN"/>
        </w:rPr>
        <w:lastRenderedPageBreak/>
        <w:t>Drupal uses </w:t>
      </w:r>
      <w:r w:rsidRPr="00E4782F">
        <w:rPr>
          <w:rFonts w:ascii="Verdana" w:eastAsia="Times New Roman" w:hAnsi="Verdana" w:cs="Times New Roman"/>
          <w:b/>
          <w:bCs/>
          <w:color w:val="000000"/>
          <w:sz w:val="24"/>
          <w:szCs w:val="24"/>
          <w:lang w:val="en-IN" w:eastAsia="en-IN"/>
        </w:rPr>
        <w:t>_drupal_exception_handler ($exception)</w:t>
      </w:r>
      <w:r w:rsidRPr="00E4782F">
        <w:rPr>
          <w:rFonts w:ascii="Verdana" w:eastAsia="Times New Roman" w:hAnsi="Verdana" w:cs="Times New Roman"/>
          <w:color w:val="000000"/>
          <w:sz w:val="24"/>
          <w:szCs w:val="24"/>
          <w:lang w:val="en-IN" w:eastAsia="en-IN"/>
        </w:rPr>
        <w:t> function to handle the errors in the site. These errors will not be enclosed in a try/catch block. The script won't execute the function when an exception handler exits.</w:t>
      </w:r>
    </w:p>
    <w:p w:rsidR="00E4782F" w:rsidRPr="00E4782F" w:rsidRDefault="00E4782F" w:rsidP="00E4782F">
      <w:pPr>
        <w:spacing w:before="0" w:after="240" w:line="360" w:lineRule="atLeast"/>
        <w:ind w:left="48" w:right="48"/>
        <w:jc w:val="both"/>
        <w:rPr>
          <w:rFonts w:ascii="Verdana" w:eastAsia="Times New Roman" w:hAnsi="Verdana" w:cs="Times New Roman"/>
          <w:color w:val="000000"/>
          <w:sz w:val="24"/>
          <w:szCs w:val="24"/>
          <w:lang w:val="en-IN" w:eastAsia="en-IN"/>
        </w:rPr>
      </w:pPr>
      <w:r w:rsidRPr="00E4782F">
        <w:rPr>
          <w:rFonts w:ascii="Verdana" w:eastAsia="Times New Roman" w:hAnsi="Verdana" w:cs="Times New Roman"/>
          <w:color w:val="000000"/>
          <w:sz w:val="24"/>
          <w:szCs w:val="24"/>
          <w:lang w:val="en-IN" w:eastAsia="en-IN"/>
        </w:rPr>
        <w:t>The code for </w:t>
      </w:r>
      <w:r w:rsidRPr="00E4782F">
        <w:rPr>
          <w:rFonts w:ascii="Verdana" w:eastAsia="Times New Roman" w:hAnsi="Verdana" w:cs="Times New Roman"/>
          <w:b/>
          <w:bCs/>
          <w:color w:val="000000"/>
          <w:sz w:val="24"/>
          <w:szCs w:val="24"/>
          <w:lang w:val="en-IN" w:eastAsia="en-IN"/>
        </w:rPr>
        <w:t>_drupal_exception_handler</w:t>
      </w:r>
      <w:r w:rsidRPr="00E4782F">
        <w:rPr>
          <w:rFonts w:ascii="Verdana" w:eastAsia="Times New Roman" w:hAnsi="Verdana" w:cs="Times New Roman"/>
          <w:color w:val="000000"/>
          <w:sz w:val="24"/>
          <w:szCs w:val="24"/>
          <w:lang w:val="en-IN" w:eastAsia="en-IN"/>
        </w:rPr>
        <w:t> will be shown as below:</w:t>
      </w:r>
    </w:p>
    <w:p w:rsidR="00E4782F" w:rsidRPr="00E4782F" w:rsidRDefault="00E4782F" w:rsidP="00E478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tLeast"/>
        <w:rPr>
          <w:rFonts w:ascii="Consolas" w:eastAsia="Times New Roman" w:hAnsi="Consolas" w:cs="Courier New"/>
          <w:color w:val="313131"/>
          <w:sz w:val="20"/>
          <w:szCs w:val="20"/>
          <w:lang w:val="en-IN" w:eastAsia="en-IN"/>
        </w:rPr>
      </w:pPr>
      <w:r w:rsidRPr="00E4782F">
        <w:rPr>
          <w:rFonts w:ascii="Consolas" w:eastAsia="Times New Roman" w:hAnsi="Consolas" w:cs="Courier New"/>
          <w:color w:val="000088"/>
          <w:sz w:val="20"/>
          <w:szCs w:val="20"/>
          <w:lang w:val="en-IN" w:eastAsia="en-IN"/>
        </w:rPr>
        <w:t>function</w:t>
      </w:r>
      <w:r w:rsidRPr="00E4782F">
        <w:rPr>
          <w:rFonts w:ascii="Consolas" w:eastAsia="Times New Roman" w:hAnsi="Consolas" w:cs="Courier New"/>
          <w:color w:val="313131"/>
          <w:sz w:val="20"/>
          <w:szCs w:val="20"/>
          <w:lang w:val="en-IN" w:eastAsia="en-IN"/>
        </w:rPr>
        <w:t xml:space="preserve"> _drupal_exception_handler</w:t>
      </w:r>
      <w:r w:rsidRPr="00E4782F">
        <w:rPr>
          <w:rFonts w:ascii="Consolas" w:eastAsia="Times New Roman" w:hAnsi="Consolas" w:cs="Courier New"/>
          <w:color w:val="666600"/>
          <w:sz w:val="20"/>
          <w:szCs w:val="20"/>
          <w:lang w:val="en-IN" w:eastAsia="en-IN"/>
        </w:rPr>
        <w:t>(</w:t>
      </w:r>
      <w:r w:rsidRPr="00E4782F">
        <w:rPr>
          <w:rFonts w:ascii="Consolas" w:eastAsia="Times New Roman" w:hAnsi="Consolas" w:cs="Courier New"/>
          <w:color w:val="313131"/>
          <w:sz w:val="20"/>
          <w:szCs w:val="20"/>
          <w:lang w:val="en-IN" w:eastAsia="en-IN"/>
        </w:rPr>
        <w:t>$exception</w:t>
      </w:r>
      <w:r w:rsidRPr="00E4782F">
        <w:rPr>
          <w:rFonts w:ascii="Consolas" w:eastAsia="Times New Roman" w:hAnsi="Consolas" w:cs="Courier New"/>
          <w:color w:val="666600"/>
          <w:sz w:val="20"/>
          <w:szCs w:val="20"/>
          <w:lang w:val="en-IN" w:eastAsia="en-IN"/>
        </w:rPr>
        <w:t>)</w:t>
      </w:r>
      <w:r w:rsidRPr="00E4782F">
        <w:rPr>
          <w:rFonts w:ascii="Consolas" w:eastAsia="Times New Roman" w:hAnsi="Consolas" w:cs="Courier New"/>
          <w:color w:val="313131"/>
          <w:sz w:val="20"/>
          <w:szCs w:val="20"/>
          <w:lang w:val="en-IN" w:eastAsia="en-IN"/>
        </w:rPr>
        <w:t xml:space="preserve"> </w:t>
      </w:r>
      <w:r w:rsidRPr="00E4782F">
        <w:rPr>
          <w:rFonts w:ascii="Consolas" w:eastAsia="Times New Roman" w:hAnsi="Consolas" w:cs="Courier New"/>
          <w:color w:val="666600"/>
          <w:sz w:val="20"/>
          <w:szCs w:val="20"/>
          <w:lang w:val="en-IN" w:eastAsia="en-IN"/>
        </w:rPr>
        <w:t>{</w:t>
      </w:r>
    </w:p>
    <w:p w:rsidR="00E4782F" w:rsidRPr="00E4782F" w:rsidRDefault="00E4782F" w:rsidP="00E478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tLeast"/>
        <w:rPr>
          <w:rFonts w:ascii="Consolas" w:eastAsia="Times New Roman" w:hAnsi="Consolas" w:cs="Courier New"/>
          <w:color w:val="313131"/>
          <w:sz w:val="20"/>
          <w:szCs w:val="20"/>
          <w:lang w:val="en-IN" w:eastAsia="en-IN"/>
        </w:rPr>
      </w:pPr>
      <w:r w:rsidRPr="00E4782F">
        <w:rPr>
          <w:rFonts w:ascii="Consolas" w:eastAsia="Times New Roman" w:hAnsi="Consolas" w:cs="Courier New"/>
          <w:color w:val="313131"/>
          <w:sz w:val="20"/>
          <w:szCs w:val="20"/>
          <w:lang w:val="en-IN" w:eastAsia="en-IN"/>
        </w:rPr>
        <w:t xml:space="preserve">  require_once DRUPAL_ROOT </w:t>
      </w:r>
      <w:r w:rsidRPr="00E4782F">
        <w:rPr>
          <w:rFonts w:ascii="Consolas" w:eastAsia="Times New Roman" w:hAnsi="Consolas" w:cs="Courier New"/>
          <w:color w:val="666600"/>
          <w:sz w:val="20"/>
          <w:szCs w:val="20"/>
          <w:lang w:val="en-IN" w:eastAsia="en-IN"/>
        </w:rPr>
        <w:t>.</w:t>
      </w:r>
      <w:r w:rsidRPr="00E4782F">
        <w:rPr>
          <w:rFonts w:ascii="Consolas" w:eastAsia="Times New Roman" w:hAnsi="Consolas" w:cs="Courier New"/>
          <w:color w:val="313131"/>
          <w:sz w:val="20"/>
          <w:szCs w:val="20"/>
          <w:lang w:val="en-IN" w:eastAsia="en-IN"/>
        </w:rPr>
        <w:t xml:space="preserve"> </w:t>
      </w:r>
      <w:r w:rsidRPr="00E4782F">
        <w:rPr>
          <w:rFonts w:ascii="Consolas" w:eastAsia="Times New Roman" w:hAnsi="Consolas" w:cs="Courier New"/>
          <w:color w:val="008800"/>
          <w:sz w:val="20"/>
          <w:szCs w:val="20"/>
          <w:lang w:val="en-IN" w:eastAsia="en-IN"/>
        </w:rPr>
        <w:t>'/includes/errors.inc'</w:t>
      </w:r>
      <w:r w:rsidRPr="00E4782F">
        <w:rPr>
          <w:rFonts w:ascii="Consolas" w:eastAsia="Times New Roman" w:hAnsi="Consolas" w:cs="Courier New"/>
          <w:color w:val="666600"/>
          <w:sz w:val="20"/>
          <w:szCs w:val="20"/>
          <w:lang w:val="en-IN" w:eastAsia="en-IN"/>
        </w:rPr>
        <w:t>;</w:t>
      </w:r>
    </w:p>
    <w:p w:rsidR="00E4782F" w:rsidRPr="00E4782F" w:rsidRDefault="00E4782F" w:rsidP="00E478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tLeast"/>
        <w:rPr>
          <w:rFonts w:ascii="Consolas" w:eastAsia="Times New Roman" w:hAnsi="Consolas" w:cs="Courier New"/>
          <w:color w:val="313131"/>
          <w:sz w:val="20"/>
          <w:szCs w:val="20"/>
          <w:lang w:val="en-IN" w:eastAsia="en-IN"/>
        </w:rPr>
      </w:pPr>
    </w:p>
    <w:p w:rsidR="00E4782F" w:rsidRPr="00E4782F" w:rsidRDefault="00E4782F" w:rsidP="00E478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tLeast"/>
        <w:rPr>
          <w:rFonts w:ascii="Consolas" w:eastAsia="Times New Roman" w:hAnsi="Consolas" w:cs="Courier New"/>
          <w:color w:val="313131"/>
          <w:sz w:val="20"/>
          <w:szCs w:val="20"/>
          <w:lang w:val="en-IN" w:eastAsia="en-IN"/>
        </w:rPr>
      </w:pPr>
      <w:r w:rsidRPr="00E4782F">
        <w:rPr>
          <w:rFonts w:ascii="Consolas" w:eastAsia="Times New Roman" w:hAnsi="Consolas" w:cs="Courier New"/>
          <w:color w:val="313131"/>
          <w:sz w:val="20"/>
          <w:szCs w:val="20"/>
          <w:lang w:val="en-IN" w:eastAsia="en-IN"/>
        </w:rPr>
        <w:t xml:space="preserve">  </w:t>
      </w:r>
      <w:r w:rsidRPr="00E4782F">
        <w:rPr>
          <w:rFonts w:ascii="Consolas" w:eastAsia="Times New Roman" w:hAnsi="Consolas" w:cs="Courier New"/>
          <w:color w:val="000088"/>
          <w:sz w:val="20"/>
          <w:szCs w:val="20"/>
          <w:lang w:val="en-IN" w:eastAsia="en-IN"/>
        </w:rPr>
        <w:t>try</w:t>
      </w:r>
      <w:r w:rsidRPr="00E4782F">
        <w:rPr>
          <w:rFonts w:ascii="Consolas" w:eastAsia="Times New Roman" w:hAnsi="Consolas" w:cs="Courier New"/>
          <w:color w:val="313131"/>
          <w:sz w:val="20"/>
          <w:szCs w:val="20"/>
          <w:lang w:val="en-IN" w:eastAsia="en-IN"/>
        </w:rPr>
        <w:t xml:space="preserve"> </w:t>
      </w:r>
      <w:r w:rsidRPr="00E4782F">
        <w:rPr>
          <w:rFonts w:ascii="Consolas" w:eastAsia="Times New Roman" w:hAnsi="Consolas" w:cs="Courier New"/>
          <w:color w:val="666600"/>
          <w:sz w:val="20"/>
          <w:szCs w:val="20"/>
          <w:lang w:val="en-IN" w:eastAsia="en-IN"/>
        </w:rPr>
        <w:t>{</w:t>
      </w:r>
    </w:p>
    <w:p w:rsidR="00E4782F" w:rsidRPr="00E4782F" w:rsidRDefault="00E4782F" w:rsidP="00E478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tLeast"/>
        <w:rPr>
          <w:rFonts w:ascii="Consolas" w:eastAsia="Times New Roman" w:hAnsi="Consolas" w:cs="Courier New"/>
          <w:color w:val="313131"/>
          <w:sz w:val="20"/>
          <w:szCs w:val="20"/>
          <w:lang w:val="en-IN" w:eastAsia="en-IN"/>
        </w:rPr>
      </w:pPr>
      <w:r w:rsidRPr="00E4782F">
        <w:rPr>
          <w:rFonts w:ascii="Consolas" w:eastAsia="Times New Roman" w:hAnsi="Consolas" w:cs="Courier New"/>
          <w:color w:val="313131"/>
          <w:sz w:val="20"/>
          <w:szCs w:val="20"/>
          <w:lang w:val="en-IN" w:eastAsia="en-IN"/>
        </w:rPr>
        <w:t xml:space="preserve">    </w:t>
      </w:r>
      <w:r w:rsidRPr="00E4782F">
        <w:rPr>
          <w:rFonts w:ascii="Consolas" w:eastAsia="Times New Roman" w:hAnsi="Consolas" w:cs="Courier New"/>
          <w:color w:val="880000"/>
          <w:sz w:val="20"/>
          <w:szCs w:val="20"/>
          <w:lang w:val="en-IN" w:eastAsia="en-IN"/>
        </w:rPr>
        <w:t>// display the error message in the log and return the error messages to the user</w:t>
      </w:r>
    </w:p>
    <w:p w:rsidR="00E4782F" w:rsidRPr="00E4782F" w:rsidRDefault="00E4782F" w:rsidP="00E478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tLeast"/>
        <w:rPr>
          <w:rFonts w:ascii="Consolas" w:eastAsia="Times New Roman" w:hAnsi="Consolas" w:cs="Courier New"/>
          <w:color w:val="313131"/>
          <w:sz w:val="20"/>
          <w:szCs w:val="20"/>
          <w:lang w:val="en-IN" w:eastAsia="en-IN"/>
        </w:rPr>
      </w:pPr>
      <w:r w:rsidRPr="00E4782F">
        <w:rPr>
          <w:rFonts w:ascii="Consolas" w:eastAsia="Times New Roman" w:hAnsi="Consolas" w:cs="Courier New"/>
          <w:color w:val="313131"/>
          <w:sz w:val="20"/>
          <w:szCs w:val="20"/>
          <w:lang w:val="en-IN" w:eastAsia="en-IN"/>
        </w:rPr>
        <w:t xml:space="preserve">    _drupal_log_error</w:t>
      </w:r>
      <w:r w:rsidRPr="00E4782F">
        <w:rPr>
          <w:rFonts w:ascii="Consolas" w:eastAsia="Times New Roman" w:hAnsi="Consolas" w:cs="Courier New"/>
          <w:color w:val="666600"/>
          <w:sz w:val="20"/>
          <w:szCs w:val="20"/>
          <w:lang w:val="en-IN" w:eastAsia="en-IN"/>
        </w:rPr>
        <w:t>(</w:t>
      </w:r>
      <w:r w:rsidRPr="00E4782F">
        <w:rPr>
          <w:rFonts w:ascii="Consolas" w:eastAsia="Times New Roman" w:hAnsi="Consolas" w:cs="Courier New"/>
          <w:color w:val="313131"/>
          <w:sz w:val="20"/>
          <w:szCs w:val="20"/>
          <w:lang w:val="en-IN" w:eastAsia="en-IN"/>
        </w:rPr>
        <w:t>_drupal_decode_exception</w:t>
      </w:r>
      <w:r w:rsidRPr="00E4782F">
        <w:rPr>
          <w:rFonts w:ascii="Consolas" w:eastAsia="Times New Roman" w:hAnsi="Consolas" w:cs="Courier New"/>
          <w:color w:val="666600"/>
          <w:sz w:val="20"/>
          <w:szCs w:val="20"/>
          <w:lang w:val="en-IN" w:eastAsia="en-IN"/>
        </w:rPr>
        <w:t>(</w:t>
      </w:r>
      <w:r w:rsidRPr="00E4782F">
        <w:rPr>
          <w:rFonts w:ascii="Consolas" w:eastAsia="Times New Roman" w:hAnsi="Consolas" w:cs="Courier New"/>
          <w:color w:val="313131"/>
          <w:sz w:val="20"/>
          <w:szCs w:val="20"/>
          <w:lang w:val="en-IN" w:eastAsia="en-IN"/>
        </w:rPr>
        <w:t>$exception</w:t>
      </w:r>
      <w:r w:rsidRPr="00E4782F">
        <w:rPr>
          <w:rFonts w:ascii="Consolas" w:eastAsia="Times New Roman" w:hAnsi="Consolas" w:cs="Courier New"/>
          <w:color w:val="666600"/>
          <w:sz w:val="20"/>
          <w:szCs w:val="20"/>
          <w:lang w:val="en-IN" w:eastAsia="en-IN"/>
        </w:rPr>
        <w:t>),</w:t>
      </w:r>
      <w:r w:rsidRPr="00E4782F">
        <w:rPr>
          <w:rFonts w:ascii="Consolas" w:eastAsia="Times New Roman" w:hAnsi="Consolas" w:cs="Courier New"/>
          <w:color w:val="313131"/>
          <w:sz w:val="20"/>
          <w:szCs w:val="20"/>
          <w:lang w:val="en-IN" w:eastAsia="en-IN"/>
        </w:rPr>
        <w:t xml:space="preserve"> TRUE</w:t>
      </w:r>
      <w:r w:rsidRPr="00E4782F">
        <w:rPr>
          <w:rFonts w:ascii="Consolas" w:eastAsia="Times New Roman" w:hAnsi="Consolas" w:cs="Courier New"/>
          <w:color w:val="666600"/>
          <w:sz w:val="20"/>
          <w:szCs w:val="20"/>
          <w:lang w:val="en-IN" w:eastAsia="en-IN"/>
        </w:rPr>
        <w:t>);</w:t>
      </w:r>
    </w:p>
    <w:p w:rsidR="00E4782F" w:rsidRPr="00E4782F" w:rsidRDefault="00E4782F" w:rsidP="00E478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tLeast"/>
        <w:rPr>
          <w:rFonts w:ascii="Consolas" w:eastAsia="Times New Roman" w:hAnsi="Consolas" w:cs="Courier New"/>
          <w:color w:val="313131"/>
          <w:sz w:val="20"/>
          <w:szCs w:val="20"/>
          <w:lang w:val="en-IN" w:eastAsia="en-IN"/>
        </w:rPr>
      </w:pPr>
      <w:r w:rsidRPr="00E4782F">
        <w:rPr>
          <w:rFonts w:ascii="Consolas" w:eastAsia="Times New Roman" w:hAnsi="Consolas" w:cs="Courier New"/>
          <w:color w:val="313131"/>
          <w:sz w:val="20"/>
          <w:szCs w:val="20"/>
          <w:lang w:val="en-IN" w:eastAsia="en-IN"/>
        </w:rPr>
        <w:t xml:space="preserve">  </w:t>
      </w:r>
      <w:r w:rsidRPr="00E4782F">
        <w:rPr>
          <w:rFonts w:ascii="Consolas" w:eastAsia="Times New Roman" w:hAnsi="Consolas" w:cs="Courier New"/>
          <w:color w:val="666600"/>
          <w:sz w:val="20"/>
          <w:szCs w:val="20"/>
          <w:lang w:val="en-IN" w:eastAsia="en-IN"/>
        </w:rPr>
        <w:t>}</w:t>
      </w:r>
    </w:p>
    <w:p w:rsidR="00E4782F" w:rsidRPr="00E4782F" w:rsidRDefault="00E4782F" w:rsidP="00E478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tLeast"/>
        <w:rPr>
          <w:rFonts w:ascii="Consolas" w:eastAsia="Times New Roman" w:hAnsi="Consolas" w:cs="Courier New"/>
          <w:color w:val="313131"/>
          <w:sz w:val="20"/>
          <w:szCs w:val="20"/>
          <w:lang w:val="en-IN" w:eastAsia="en-IN"/>
        </w:rPr>
      </w:pPr>
      <w:r w:rsidRPr="00E4782F">
        <w:rPr>
          <w:rFonts w:ascii="Consolas" w:eastAsia="Times New Roman" w:hAnsi="Consolas" w:cs="Courier New"/>
          <w:color w:val="313131"/>
          <w:sz w:val="20"/>
          <w:szCs w:val="20"/>
          <w:lang w:val="en-IN" w:eastAsia="en-IN"/>
        </w:rPr>
        <w:t xml:space="preserve">  </w:t>
      </w:r>
      <w:r w:rsidRPr="00E4782F">
        <w:rPr>
          <w:rFonts w:ascii="Consolas" w:eastAsia="Times New Roman" w:hAnsi="Consolas" w:cs="Courier New"/>
          <w:color w:val="000088"/>
          <w:sz w:val="20"/>
          <w:szCs w:val="20"/>
          <w:lang w:val="en-IN" w:eastAsia="en-IN"/>
        </w:rPr>
        <w:t>catch</w:t>
      </w:r>
      <w:r w:rsidRPr="00E4782F">
        <w:rPr>
          <w:rFonts w:ascii="Consolas" w:eastAsia="Times New Roman" w:hAnsi="Consolas" w:cs="Courier New"/>
          <w:color w:val="313131"/>
          <w:sz w:val="20"/>
          <w:szCs w:val="20"/>
          <w:lang w:val="en-IN" w:eastAsia="en-IN"/>
        </w:rPr>
        <w:t xml:space="preserve"> </w:t>
      </w:r>
      <w:r w:rsidRPr="00E4782F">
        <w:rPr>
          <w:rFonts w:ascii="Consolas" w:eastAsia="Times New Roman" w:hAnsi="Consolas" w:cs="Courier New"/>
          <w:color w:val="666600"/>
          <w:sz w:val="20"/>
          <w:szCs w:val="20"/>
          <w:lang w:val="en-IN" w:eastAsia="en-IN"/>
        </w:rPr>
        <w:t>(</w:t>
      </w:r>
      <w:r w:rsidRPr="00E4782F">
        <w:rPr>
          <w:rFonts w:ascii="Consolas" w:eastAsia="Times New Roman" w:hAnsi="Consolas" w:cs="Courier New"/>
          <w:color w:val="7F0055"/>
          <w:sz w:val="20"/>
          <w:szCs w:val="20"/>
          <w:lang w:val="en-IN" w:eastAsia="en-IN"/>
        </w:rPr>
        <w:t>Exception</w:t>
      </w:r>
      <w:r w:rsidRPr="00E4782F">
        <w:rPr>
          <w:rFonts w:ascii="Consolas" w:eastAsia="Times New Roman" w:hAnsi="Consolas" w:cs="Courier New"/>
          <w:color w:val="313131"/>
          <w:sz w:val="20"/>
          <w:szCs w:val="20"/>
          <w:lang w:val="en-IN" w:eastAsia="en-IN"/>
        </w:rPr>
        <w:t xml:space="preserve"> $excp2</w:t>
      </w:r>
      <w:r w:rsidRPr="00E4782F">
        <w:rPr>
          <w:rFonts w:ascii="Consolas" w:eastAsia="Times New Roman" w:hAnsi="Consolas" w:cs="Courier New"/>
          <w:color w:val="666600"/>
          <w:sz w:val="20"/>
          <w:szCs w:val="20"/>
          <w:lang w:val="en-IN" w:eastAsia="en-IN"/>
        </w:rPr>
        <w:t>)</w:t>
      </w:r>
      <w:r w:rsidRPr="00E4782F">
        <w:rPr>
          <w:rFonts w:ascii="Consolas" w:eastAsia="Times New Roman" w:hAnsi="Consolas" w:cs="Courier New"/>
          <w:color w:val="313131"/>
          <w:sz w:val="20"/>
          <w:szCs w:val="20"/>
          <w:lang w:val="en-IN" w:eastAsia="en-IN"/>
        </w:rPr>
        <w:t xml:space="preserve"> </w:t>
      </w:r>
      <w:r w:rsidRPr="00E4782F">
        <w:rPr>
          <w:rFonts w:ascii="Consolas" w:eastAsia="Times New Roman" w:hAnsi="Consolas" w:cs="Courier New"/>
          <w:color w:val="666600"/>
          <w:sz w:val="20"/>
          <w:szCs w:val="20"/>
          <w:lang w:val="en-IN" w:eastAsia="en-IN"/>
        </w:rPr>
        <w:t>{</w:t>
      </w:r>
    </w:p>
    <w:p w:rsidR="00E4782F" w:rsidRPr="00E4782F" w:rsidRDefault="00E4782F" w:rsidP="00E478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tLeast"/>
        <w:rPr>
          <w:rFonts w:ascii="Consolas" w:eastAsia="Times New Roman" w:hAnsi="Consolas" w:cs="Courier New"/>
          <w:color w:val="313131"/>
          <w:sz w:val="20"/>
          <w:szCs w:val="20"/>
          <w:lang w:val="en-IN" w:eastAsia="en-IN"/>
        </w:rPr>
      </w:pPr>
      <w:r w:rsidRPr="00E4782F">
        <w:rPr>
          <w:rFonts w:ascii="Consolas" w:eastAsia="Times New Roman" w:hAnsi="Consolas" w:cs="Courier New"/>
          <w:color w:val="313131"/>
          <w:sz w:val="20"/>
          <w:szCs w:val="20"/>
          <w:lang w:val="en-IN" w:eastAsia="en-IN"/>
        </w:rPr>
        <w:t xml:space="preserve">    </w:t>
      </w:r>
      <w:r w:rsidRPr="00E4782F">
        <w:rPr>
          <w:rFonts w:ascii="Consolas" w:eastAsia="Times New Roman" w:hAnsi="Consolas" w:cs="Courier New"/>
          <w:color w:val="880000"/>
          <w:sz w:val="20"/>
          <w:szCs w:val="20"/>
          <w:lang w:val="en-IN" w:eastAsia="en-IN"/>
        </w:rPr>
        <w:t>// Another uncaught exception was thrown while handling the first one.</w:t>
      </w:r>
    </w:p>
    <w:p w:rsidR="00E4782F" w:rsidRPr="00E4782F" w:rsidRDefault="00E4782F" w:rsidP="00E478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tLeast"/>
        <w:rPr>
          <w:rFonts w:ascii="Consolas" w:eastAsia="Times New Roman" w:hAnsi="Consolas" w:cs="Courier New"/>
          <w:color w:val="313131"/>
          <w:sz w:val="20"/>
          <w:szCs w:val="20"/>
          <w:lang w:val="en-IN" w:eastAsia="en-IN"/>
        </w:rPr>
      </w:pPr>
      <w:r w:rsidRPr="00E4782F">
        <w:rPr>
          <w:rFonts w:ascii="Consolas" w:eastAsia="Times New Roman" w:hAnsi="Consolas" w:cs="Courier New"/>
          <w:color w:val="313131"/>
          <w:sz w:val="20"/>
          <w:szCs w:val="20"/>
          <w:lang w:val="en-IN" w:eastAsia="en-IN"/>
        </w:rPr>
        <w:t xml:space="preserve">    </w:t>
      </w:r>
      <w:r w:rsidRPr="00E4782F">
        <w:rPr>
          <w:rFonts w:ascii="Consolas" w:eastAsia="Times New Roman" w:hAnsi="Consolas" w:cs="Courier New"/>
          <w:color w:val="880000"/>
          <w:sz w:val="20"/>
          <w:szCs w:val="20"/>
          <w:lang w:val="en-IN" w:eastAsia="en-IN"/>
        </w:rPr>
        <w:t>// If we are displaying errors, then do so with no possibility of a further uncaught exception being thrown.</w:t>
      </w:r>
    </w:p>
    <w:p w:rsidR="00E4782F" w:rsidRPr="00E4782F" w:rsidRDefault="00E4782F" w:rsidP="00E478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tLeast"/>
        <w:rPr>
          <w:rFonts w:ascii="Consolas" w:eastAsia="Times New Roman" w:hAnsi="Consolas" w:cs="Courier New"/>
          <w:color w:val="313131"/>
          <w:sz w:val="20"/>
          <w:szCs w:val="20"/>
          <w:lang w:val="en-IN" w:eastAsia="en-IN"/>
        </w:rPr>
      </w:pPr>
      <w:r w:rsidRPr="00E4782F">
        <w:rPr>
          <w:rFonts w:ascii="Consolas" w:eastAsia="Times New Roman" w:hAnsi="Consolas" w:cs="Courier New"/>
          <w:color w:val="313131"/>
          <w:sz w:val="20"/>
          <w:szCs w:val="20"/>
          <w:lang w:val="en-IN" w:eastAsia="en-IN"/>
        </w:rPr>
        <w:t xml:space="preserve">    </w:t>
      </w:r>
      <w:r w:rsidRPr="00E4782F">
        <w:rPr>
          <w:rFonts w:ascii="Consolas" w:eastAsia="Times New Roman" w:hAnsi="Consolas" w:cs="Courier New"/>
          <w:color w:val="000088"/>
          <w:sz w:val="20"/>
          <w:szCs w:val="20"/>
          <w:lang w:val="en-IN" w:eastAsia="en-IN"/>
        </w:rPr>
        <w:t>if</w:t>
      </w:r>
      <w:r w:rsidRPr="00E4782F">
        <w:rPr>
          <w:rFonts w:ascii="Consolas" w:eastAsia="Times New Roman" w:hAnsi="Consolas" w:cs="Courier New"/>
          <w:color w:val="313131"/>
          <w:sz w:val="20"/>
          <w:szCs w:val="20"/>
          <w:lang w:val="en-IN" w:eastAsia="en-IN"/>
        </w:rPr>
        <w:t xml:space="preserve"> </w:t>
      </w:r>
      <w:r w:rsidRPr="00E4782F">
        <w:rPr>
          <w:rFonts w:ascii="Consolas" w:eastAsia="Times New Roman" w:hAnsi="Consolas" w:cs="Courier New"/>
          <w:color w:val="666600"/>
          <w:sz w:val="20"/>
          <w:szCs w:val="20"/>
          <w:lang w:val="en-IN" w:eastAsia="en-IN"/>
        </w:rPr>
        <w:t>(</w:t>
      </w:r>
      <w:r w:rsidRPr="00E4782F">
        <w:rPr>
          <w:rFonts w:ascii="Consolas" w:eastAsia="Times New Roman" w:hAnsi="Consolas" w:cs="Courier New"/>
          <w:color w:val="313131"/>
          <w:sz w:val="20"/>
          <w:szCs w:val="20"/>
          <w:lang w:val="en-IN" w:eastAsia="en-IN"/>
        </w:rPr>
        <w:t>error_displayable</w:t>
      </w:r>
      <w:r w:rsidRPr="00E4782F">
        <w:rPr>
          <w:rFonts w:ascii="Consolas" w:eastAsia="Times New Roman" w:hAnsi="Consolas" w:cs="Courier New"/>
          <w:color w:val="666600"/>
          <w:sz w:val="20"/>
          <w:szCs w:val="20"/>
          <w:lang w:val="en-IN" w:eastAsia="en-IN"/>
        </w:rPr>
        <w:t>())</w:t>
      </w:r>
      <w:r w:rsidRPr="00E4782F">
        <w:rPr>
          <w:rFonts w:ascii="Consolas" w:eastAsia="Times New Roman" w:hAnsi="Consolas" w:cs="Courier New"/>
          <w:color w:val="313131"/>
          <w:sz w:val="20"/>
          <w:szCs w:val="20"/>
          <w:lang w:val="en-IN" w:eastAsia="en-IN"/>
        </w:rPr>
        <w:t xml:space="preserve"> </w:t>
      </w:r>
      <w:r w:rsidRPr="00E4782F">
        <w:rPr>
          <w:rFonts w:ascii="Consolas" w:eastAsia="Times New Roman" w:hAnsi="Consolas" w:cs="Courier New"/>
          <w:color w:val="666600"/>
          <w:sz w:val="20"/>
          <w:szCs w:val="20"/>
          <w:lang w:val="en-IN" w:eastAsia="en-IN"/>
        </w:rPr>
        <w:t>{</w:t>
      </w:r>
    </w:p>
    <w:p w:rsidR="00E4782F" w:rsidRPr="00E4782F" w:rsidRDefault="00E4782F" w:rsidP="00E478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tLeast"/>
        <w:rPr>
          <w:rFonts w:ascii="Consolas" w:eastAsia="Times New Roman" w:hAnsi="Consolas" w:cs="Courier New"/>
          <w:color w:val="313131"/>
          <w:sz w:val="20"/>
          <w:szCs w:val="20"/>
          <w:lang w:val="en-IN" w:eastAsia="en-IN"/>
        </w:rPr>
      </w:pPr>
      <w:r w:rsidRPr="00E4782F">
        <w:rPr>
          <w:rFonts w:ascii="Consolas" w:eastAsia="Times New Roman" w:hAnsi="Consolas" w:cs="Courier New"/>
          <w:color w:val="313131"/>
          <w:sz w:val="20"/>
          <w:szCs w:val="20"/>
          <w:lang w:val="en-IN" w:eastAsia="en-IN"/>
        </w:rPr>
        <w:t xml:space="preserve">      </w:t>
      </w:r>
      <w:r w:rsidRPr="00E4782F">
        <w:rPr>
          <w:rFonts w:ascii="Consolas" w:eastAsia="Times New Roman" w:hAnsi="Consolas" w:cs="Courier New"/>
          <w:color w:val="000088"/>
          <w:sz w:val="20"/>
          <w:szCs w:val="20"/>
          <w:lang w:val="en-IN" w:eastAsia="en-IN"/>
        </w:rPr>
        <w:t>print</w:t>
      </w:r>
      <w:r w:rsidRPr="00E4782F">
        <w:rPr>
          <w:rFonts w:ascii="Consolas" w:eastAsia="Times New Roman" w:hAnsi="Consolas" w:cs="Courier New"/>
          <w:color w:val="313131"/>
          <w:sz w:val="20"/>
          <w:szCs w:val="20"/>
          <w:lang w:val="en-IN" w:eastAsia="en-IN"/>
        </w:rPr>
        <w:t xml:space="preserve"> </w:t>
      </w:r>
      <w:r w:rsidRPr="00E4782F">
        <w:rPr>
          <w:rFonts w:ascii="Consolas" w:eastAsia="Times New Roman" w:hAnsi="Consolas" w:cs="Courier New"/>
          <w:color w:val="008800"/>
          <w:sz w:val="20"/>
          <w:szCs w:val="20"/>
          <w:lang w:val="en-IN" w:eastAsia="en-IN"/>
        </w:rPr>
        <w:t>'&lt;h1&gt;Additional uncaught exception thrown while handling exception.&lt;/h1&gt;'</w:t>
      </w:r>
      <w:r w:rsidRPr="00E4782F">
        <w:rPr>
          <w:rFonts w:ascii="Consolas" w:eastAsia="Times New Roman" w:hAnsi="Consolas" w:cs="Courier New"/>
          <w:color w:val="666600"/>
          <w:sz w:val="20"/>
          <w:szCs w:val="20"/>
          <w:lang w:val="en-IN" w:eastAsia="en-IN"/>
        </w:rPr>
        <w:t>;</w:t>
      </w:r>
    </w:p>
    <w:p w:rsidR="00E4782F" w:rsidRPr="00E4782F" w:rsidRDefault="00E4782F" w:rsidP="00E478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tLeast"/>
        <w:rPr>
          <w:rFonts w:ascii="Consolas" w:eastAsia="Times New Roman" w:hAnsi="Consolas" w:cs="Courier New"/>
          <w:color w:val="313131"/>
          <w:sz w:val="20"/>
          <w:szCs w:val="20"/>
          <w:lang w:val="en-IN" w:eastAsia="en-IN"/>
        </w:rPr>
      </w:pPr>
      <w:r w:rsidRPr="00E4782F">
        <w:rPr>
          <w:rFonts w:ascii="Consolas" w:eastAsia="Times New Roman" w:hAnsi="Consolas" w:cs="Courier New"/>
          <w:color w:val="313131"/>
          <w:sz w:val="20"/>
          <w:szCs w:val="20"/>
          <w:lang w:val="en-IN" w:eastAsia="en-IN"/>
        </w:rPr>
        <w:t xml:space="preserve">      </w:t>
      </w:r>
      <w:r w:rsidRPr="00E4782F">
        <w:rPr>
          <w:rFonts w:ascii="Consolas" w:eastAsia="Times New Roman" w:hAnsi="Consolas" w:cs="Courier New"/>
          <w:color w:val="000088"/>
          <w:sz w:val="20"/>
          <w:szCs w:val="20"/>
          <w:lang w:val="en-IN" w:eastAsia="en-IN"/>
        </w:rPr>
        <w:t>print</w:t>
      </w:r>
      <w:r w:rsidRPr="00E4782F">
        <w:rPr>
          <w:rFonts w:ascii="Consolas" w:eastAsia="Times New Roman" w:hAnsi="Consolas" w:cs="Courier New"/>
          <w:color w:val="313131"/>
          <w:sz w:val="20"/>
          <w:szCs w:val="20"/>
          <w:lang w:val="en-IN" w:eastAsia="en-IN"/>
        </w:rPr>
        <w:t xml:space="preserve"> </w:t>
      </w:r>
      <w:r w:rsidRPr="00E4782F">
        <w:rPr>
          <w:rFonts w:ascii="Consolas" w:eastAsia="Times New Roman" w:hAnsi="Consolas" w:cs="Courier New"/>
          <w:color w:val="008800"/>
          <w:sz w:val="20"/>
          <w:szCs w:val="20"/>
          <w:lang w:val="en-IN" w:eastAsia="en-IN"/>
        </w:rPr>
        <w:t>'&lt;h2&gt;Original&lt;/h2&gt;&lt;p&gt;'</w:t>
      </w:r>
      <w:r w:rsidRPr="00E4782F">
        <w:rPr>
          <w:rFonts w:ascii="Consolas" w:eastAsia="Times New Roman" w:hAnsi="Consolas" w:cs="Courier New"/>
          <w:color w:val="313131"/>
          <w:sz w:val="20"/>
          <w:szCs w:val="20"/>
          <w:lang w:val="en-IN" w:eastAsia="en-IN"/>
        </w:rPr>
        <w:t xml:space="preserve"> </w:t>
      </w:r>
      <w:r w:rsidRPr="00E4782F">
        <w:rPr>
          <w:rFonts w:ascii="Consolas" w:eastAsia="Times New Roman" w:hAnsi="Consolas" w:cs="Courier New"/>
          <w:color w:val="666600"/>
          <w:sz w:val="20"/>
          <w:szCs w:val="20"/>
          <w:lang w:val="en-IN" w:eastAsia="en-IN"/>
        </w:rPr>
        <w:t>.</w:t>
      </w:r>
      <w:r w:rsidRPr="00E4782F">
        <w:rPr>
          <w:rFonts w:ascii="Consolas" w:eastAsia="Times New Roman" w:hAnsi="Consolas" w:cs="Courier New"/>
          <w:color w:val="313131"/>
          <w:sz w:val="20"/>
          <w:szCs w:val="20"/>
          <w:lang w:val="en-IN" w:eastAsia="en-IN"/>
        </w:rPr>
        <w:t xml:space="preserve"> _drupal_render_exception_safe</w:t>
      </w:r>
      <w:r w:rsidRPr="00E4782F">
        <w:rPr>
          <w:rFonts w:ascii="Consolas" w:eastAsia="Times New Roman" w:hAnsi="Consolas" w:cs="Courier New"/>
          <w:color w:val="666600"/>
          <w:sz w:val="20"/>
          <w:szCs w:val="20"/>
          <w:lang w:val="en-IN" w:eastAsia="en-IN"/>
        </w:rPr>
        <w:t>(</w:t>
      </w:r>
      <w:r w:rsidRPr="00E4782F">
        <w:rPr>
          <w:rFonts w:ascii="Consolas" w:eastAsia="Times New Roman" w:hAnsi="Consolas" w:cs="Courier New"/>
          <w:color w:val="313131"/>
          <w:sz w:val="20"/>
          <w:szCs w:val="20"/>
          <w:lang w:val="en-IN" w:eastAsia="en-IN"/>
        </w:rPr>
        <w:t>$exception</w:t>
      </w:r>
      <w:r w:rsidRPr="00E4782F">
        <w:rPr>
          <w:rFonts w:ascii="Consolas" w:eastAsia="Times New Roman" w:hAnsi="Consolas" w:cs="Courier New"/>
          <w:color w:val="666600"/>
          <w:sz w:val="20"/>
          <w:szCs w:val="20"/>
          <w:lang w:val="en-IN" w:eastAsia="en-IN"/>
        </w:rPr>
        <w:t>)</w:t>
      </w:r>
      <w:r w:rsidRPr="00E4782F">
        <w:rPr>
          <w:rFonts w:ascii="Consolas" w:eastAsia="Times New Roman" w:hAnsi="Consolas" w:cs="Courier New"/>
          <w:color w:val="313131"/>
          <w:sz w:val="20"/>
          <w:szCs w:val="20"/>
          <w:lang w:val="en-IN" w:eastAsia="en-IN"/>
        </w:rPr>
        <w:t xml:space="preserve"> </w:t>
      </w:r>
      <w:r w:rsidRPr="00E4782F">
        <w:rPr>
          <w:rFonts w:ascii="Consolas" w:eastAsia="Times New Roman" w:hAnsi="Consolas" w:cs="Courier New"/>
          <w:color w:val="666600"/>
          <w:sz w:val="20"/>
          <w:szCs w:val="20"/>
          <w:lang w:val="en-IN" w:eastAsia="en-IN"/>
        </w:rPr>
        <w:t>.</w:t>
      </w:r>
      <w:r w:rsidRPr="00E4782F">
        <w:rPr>
          <w:rFonts w:ascii="Consolas" w:eastAsia="Times New Roman" w:hAnsi="Consolas" w:cs="Courier New"/>
          <w:color w:val="313131"/>
          <w:sz w:val="20"/>
          <w:szCs w:val="20"/>
          <w:lang w:val="en-IN" w:eastAsia="en-IN"/>
        </w:rPr>
        <w:t xml:space="preserve"> </w:t>
      </w:r>
      <w:r w:rsidRPr="00E4782F">
        <w:rPr>
          <w:rFonts w:ascii="Consolas" w:eastAsia="Times New Roman" w:hAnsi="Consolas" w:cs="Courier New"/>
          <w:color w:val="008800"/>
          <w:sz w:val="20"/>
          <w:szCs w:val="20"/>
          <w:lang w:val="en-IN" w:eastAsia="en-IN"/>
        </w:rPr>
        <w:t>'&lt;/p&gt;'</w:t>
      </w:r>
      <w:r w:rsidRPr="00E4782F">
        <w:rPr>
          <w:rFonts w:ascii="Consolas" w:eastAsia="Times New Roman" w:hAnsi="Consolas" w:cs="Courier New"/>
          <w:color w:val="666600"/>
          <w:sz w:val="20"/>
          <w:szCs w:val="20"/>
          <w:lang w:val="en-IN" w:eastAsia="en-IN"/>
        </w:rPr>
        <w:t>;</w:t>
      </w:r>
    </w:p>
    <w:p w:rsidR="00E4782F" w:rsidRPr="00E4782F" w:rsidRDefault="00E4782F" w:rsidP="00E478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tLeast"/>
        <w:rPr>
          <w:rFonts w:ascii="Consolas" w:eastAsia="Times New Roman" w:hAnsi="Consolas" w:cs="Courier New"/>
          <w:color w:val="313131"/>
          <w:sz w:val="20"/>
          <w:szCs w:val="20"/>
          <w:lang w:val="en-IN" w:eastAsia="en-IN"/>
        </w:rPr>
      </w:pPr>
      <w:r w:rsidRPr="00E4782F">
        <w:rPr>
          <w:rFonts w:ascii="Consolas" w:eastAsia="Times New Roman" w:hAnsi="Consolas" w:cs="Courier New"/>
          <w:color w:val="313131"/>
          <w:sz w:val="20"/>
          <w:szCs w:val="20"/>
          <w:lang w:val="en-IN" w:eastAsia="en-IN"/>
        </w:rPr>
        <w:t xml:space="preserve">      </w:t>
      </w:r>
      <w:r w:rsidRPr="00E4782F">
        <w:rPr>
          <w:rFonts w:ascii="Consolas" w:eastAsia="Times New Roman" w:hAnsi="Consolas" w:cs="Courier New"/>
          <w:color w:val="000088"/>
          <w:sz w:val="20"/>
          <w:szCs w:val="20"/>
          <w:lang w:val="en-IN" w:eastAsia="en-IN"/>
        </w:rPr>
        <w:t>print</w:t>
      </w:r>
      <w:r w:rsidRPr="00E4782F">
        <w:rPr>
          <w:rFonts w:ascii="Consolas" w:eastAsia="Times New Roman" w:hAnsi="Consolas" w:cs="Courier New"/>
          <w:color w:val="313131"/>
          <w:sz w:val="20"/>
          <w:szCs w:val="20"/>
          <w:lang w:val="en-IN" w:eastAsia="en-IN"/>
        </w:rPr>
        <w:t xml:space="preserve"> </w:t>
      </w:r>
      <w:r w:rsidRPr="00E4782F">
        <w:rPr>
          <w:rFonts w:ascii="Consolas" w:eastAsia="Times New Roman" w:hAnsi="Consolas" w:cs="Courier New"/>
          <w:color w:val="008800"/>
          <w:sz w:val="20"/>
          <w:szCs w:val="20"/>
          <w:lang w:val="en-IN" w:eastAsia="en-IN"/>
        </w:rPr>
        <w:t>'&lt;h2&gt;Additional&lt;/h2&gt;&lt;p&gt;'</w:t>
      </w:r>
      <w:r w:rsidRPr="00E4782F">
        <w:rPr>
          <w:rFonts w:ascii="Consolas" w:eastAsia="Times New Roman" w:hAnsi="Consolas" w:cs="Courier New"/>
          <w:color w:val="313131"/>
          <w:sz w:val="20"/>
          <w:szCs w:val="20"/>
          <w:lang w:val="en-IN" w:eastAsia="en-IN"/>
        </w:rPr>
        <w:t xml:space="preserve"> </w:t>
      </w:r>
      <w:r w:rsidRPr="00E4782F">
        <w:rPr>
          <w:rFonts w:ascii="Consolas" w:eastAsia="Times New Roman" w:hAnsi="Consolas" w:cs="Courier New"/>
          <w:color w:val="666600"/>
          <w:sz w:val="20"/>
          <w:szCs w:val="20"/>
          <w:lang w:val="en-IN" w:eastAsia="en-IN"/>
        </w:rPr>
        <w:t>.</w:t>
      </w:r>
      <w:r w:rsidRPr="00E4782F">
        <w:rPr>
          <w:rFonts w:ascii="Consolas" w:eastAsia="Times New Roman" w:hAnsi="Consolas" w:cs="Courier New"/>
          <w:color w:val="313131"/>
          <w:sz w:val="20"/>
          <w:szCs w:val="20"/>
          <w:lang w:val="en-IN" w:eastAsia="en-IN"/>
        </w:rPr>
        <w:t xml:space="preserve"> _drupal_render_exception_safe</w:t>
      </w:r>
      <w:r w:rsidRPr="00E4782F">
        <w:rPr>
          <w:rFonts w:ascii="Consolas" w:eastAsia="Times New Roman" w:hAnsi="Consolas" w:cs="Courier New"/>
          <w:color w:val="666600"/>
          <w:sz w:val="20"/>
          <w:szCs w:val="20"/>
          <w:lang w:val="en-IN" w:eastAsia="en-IN"/>
        </w:rPr>
        <w:t>(</w:t>
      </w:r>
      <w:r w:rsidRPr="00E4782F">
        <w:rPr>
          <w:rFonts w:ascii="Consolas" w:eastAsia="Times New Roman" w:hAnsi="Consolas" w:cs="Courier New"/>
          <w:color w:val="313131"/>
          <w:sz w:val="20"/>
          <w:szCs w:val="20"/>
          <w:lang w:val="en-IN" w:eastAsia="en-IN"/>
        </w:rPr>
        <w:t>$excp2</w:t>
      </w:r>
      <w:r w:rsidRPr="00E4782F">
        <w:rPr>
          <w:rFonts w:ascii="Consolas" w:eastAsia="Times New Roman" w:hAnsi="Consolas" w:cs="Courier New"/>
          <w:color w:val="666600"/>
          <w:sz w:val="20"/>
          <w:szCs w:val="20"/>
          <w:lang w:val="en-IN" w:eastAsia="en-IN"/>
        </w:rPr>
        <w:t>)</w:t>
      </w:r>
      <w:r w:rsidRPr="00E4782F">
        <w:rPr>
          <w:rFonts w:ascii="Consolas" w:eastAsia="Times New Roman" w:hAnsi="Consolas" w:cs="Courier New"/>
          <w:color w:val="313131"/>
          <w:sz w:val="20"/>
          <w:szCs w:val="20"/>
          <w:lang w:val="en-IN" w:eastAsia="en-IN"/>
        </w:rPr>
        <w:t xml:space="preserve"> </w:t>
      </w:r>
      <w:r w:rsidRPr="00E4782F">
        <w:rPr>
          <w:rFonts w:ascii="Consolas" w:eastAsia="Times New Roman" w:hAnsi="Consolas" w:cs="Courier New"/>
          <w:color w:val="666600"/>
          <w:sz w:val="20"/>
          <w:szCs w:val="20"/>
          <w:lang w:val="en-IN" w:eastAsia="en-IN"/>
        </w:rPr>
        <w:t>.</w:t>
      </w:r>
      <w:r w:rsidRPr="00E4782F">
        <w:rPr>
          <w:rFonts w:ascii="Consolas" w:eastAsia="Times New Roman" w:hAnsi="Consolas" w:cs="Courier New"/>
          <w:color w:val="313131"/>
          <w:sz w:val="20"/>
          <w:szCs w:val="20"/>
          <w:lang w:val="en-IN" w:eastAsia="en-IN"/>
        </w:rPr>
        <w:t xml:space="preserve"> </w:t>
      </w:r>
      <w:r w:rsidRPr="00E4782F">
        <w:rPr>
          <w:rFonts w:ascii="Consolas" w:eastAsia="Times New Roman" w:hAnsi="Consolas" w:cs="Courier New"/>
          <w:color w:val="008800"/>
          <w:sz w:val="20"/>
          <w:szCs w:val="20"/>
          <w:lang w:val="en-IN" w:eastAsia="en-IN"/>
        </w:rPr>
        <w:t>'&lt;/p&gt;&lt;hr /&gt;'</w:t>
      </w:r>
      <w:r w:rsidRPr="00E4782F">
        <w:rPr>
          <w:rFonts w:ascii="Consolas" w:eastAsia="Times New Roman" w:hAnsi="Consolas" w:cs="Courier New"/>
          <w:color w:val="666600"/>
          <w:sz w:val="20"/>
          <w:szCs w:val="20"/>
          <w:lang w:val="en-IN" w:eastAsia="en-IN"/>
        </w:rPr>
        <w:t>;</w:t>
      </w:r>
    </w:p>
    <w:p w:rsidR="00E4782F" w:rsidRPr="00E4782F" w:rsidRDefault="00E4782F" w:rsidP="00E478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tLeast"/>
        <w:rPr>
          <w:rFonts w:ascii="Consolas" w:eastAsia="Times New Roman" w:hAnsi="Consolas" w:cs="Courier New"/>
          <w:color w:val="313131"/>
          <w:sz w:val="20"/>
          <w:szCs w:val="20"/>
          <w:lang w:val="en-IN" w:eastAsia="en-IN"/>
        </w:rPr>
      </w:pPr>
      <w:r w:rsidRPr="00E4782F">
        <w:rPr>
          <w:rFonts w:ascii="Consolas" w:eastAsia="Times New Roman" w:hAnsi="Consolas" w:cs="Courier New"/>
          <w:color w:val="313131"/>
          <w:sz w:val="20"/>
          <w:szCs w:val="20"/>
          <w:lang w:val="en-IN" w:eastAsia="en-IN"/>
        </w:rPr>
        <w:t xml:space="preserve">    </w:t>
      </w:r>
      <w:r w:rsidRPr="00E4782F">
        <w:rPr>
          <w:rFonts w:ascii="Consolas" w:eastAsia="Times New Roman" w:hAnsi="Consolas" w:cs="Courier New"/>
          <w:color w:val="666600"/>
          <w:sz w:val="20"/>
          <w:szCs w:val="20"/>
          <w:lang w:val="en-IN" w:eastAsia="en-IN"/>
        </w:rPr>
        <w:t>}</w:t>
      </w:r>
    </w:p>
    <w:p w:rsidR="00E4782F" w:rsidRPr="00E4782F" w:rsidRDefault="00E4782F" w:rsidP="00E478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tLeast"/>
        <w:rPr>
          <w:rFonts w:ascii="Consolas" w:eastAsia="Times New Roman" w:hAnsi="Consolas" w:cs="Courier New"/>
          <w:color w:val="313131"/>
          <w:sz w:val="20"/>
          <w:szCs w:val="20"/>
          <w:lang w:val="en-IN" w:eastAsia="en-IN"/>
        </w:rPr>
      </w:pPr>
      <w:r w:rsidRPr="00E4782F">
        <w:rPr>
          <w:rFonts w:ascii="Consolas" w:eastAsia="Times New Roman" w:hAnsi="Consolas" w:cs="Courier New"/>
          <w:color w:val="313131"/>
          <w:sz w:val="20"/>
          <w:szCs w:val="20"/>
          <w:lang w:val="en-IN" w:eastAsia="en-IN"/>
        </w:rPr>
        <w:t xml:space="preserve">  </w:t>
      </w:r>
      <w:r w:rsidRPr="00E4782F">
        <w:rPr>
          <w:rFonts w:ascii="Consolas" w:eastAsia="Times New Roman" w:hAnsi="Consolas" w:cs="Courier New"/>
          <w:color w:val="666600"/>
          <w:sz w:val="20"/>
          <w:szCs w:val="20"/>
          <w:lang w:val="en-IN" w:eastAsia="en-IN"/>
        </w:rPr>
        <w:t>}</w:t>
      </w:r>
    </w:p>
    <w:p w:rsidR="00E4782F" w:rsidRPr="00E4782F" w:rsidRDefault="00E4782F" w:rsidP="00E478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tLeast"/>
        <w:rPr>
          <w:rFonts w:ascii="Consolas" w:eastAsia="Times New Roman" w:hAnsi="Consolas" w:cs="Courier New"/>
          <w:color w:val="313131"/>
          <w:sz w:val="20"/>
          <w:szCs w:val="20"/>
          <w:lang w:val="en-IN" w:eastAsia="en-IN"/>
        </w:rPr>
      </w:pPr>
      <w:r w:rsidRPr="00E4782F">
        <w:rPr>
          <w:rFonts w:ascii="Consolas" w:eastAsia="Times New Roman" w:hAnsi="Consolas" w:cs="Courier New"/>
          <w:color w:val="666600"/>
          <w:sz w:val="20"/>
          <w:szCs w:val="20"/>
          <w:lang w:val="en-IN" w:eastAsia="en-IN"/>
        </w:rPr>
        <w:t>}</w:t>
      </w:r>
    </w:p>
    <w:p w:rsidR="00D0551C" w:rsidRDefault="00D0551C" w:rsidP="004F5CD9">
      <w:pPr>
        <w:pStyle w:val="Heading1"/>
      </w:pPr>
      <w:r>
        <w:t>Errors fixing while setup</w:t>
      </w:r>
    </w:p>
    <w:p w:rsidR="004F5CD9" w:rsidRPr="00D5413C" w:rsidRDefault="004F5CD9" w:rsidP="00D0551C">
      <w:pPr>
        <w:pStyle w:val="Heading2"/>
      </w:pPr>
      <w:r>
        <w:t>Too big file</w:t>
      </w:r>
      <w:r w:rsidR="004D413A">
        <w:t xml:space="preserve"> (php.ini)</w:t>
      </w:r>
    </w:p>
    <w:p w:rsidR="004F5CD9" w:rsidRDefault="004F5CD9" w:rsidP="004F5CD9">
      <w:pPr>
        <w:pStyle w:val="ListBullet"/>
      </w:pPr>
      <w:r>
        <w:t>upload_max_filesize=52M</w:t>
      </w:r>
    </w:p>
    <w:p w:rsidR="004F5CD9" w:rsidRDefault="004F5CD9" w:rsidP="004F5CD9">
      <w:pPr>
        <w:pStyle w:val="ListBullet"/>
      </w:pPr>
      <w:r>
        <w:t>post_max_size=128M</w:t>
      </w:r>
    </w:p>
    <w:p w:rsidR="004F5CD9" w:rsidRPr="00D5413C" w:rsidRDefault="00DF101E" w:rsidP="00D0551C">
      <w:pPr>
        <w:pStyle w:val="Heading2"/>
      </w:pPr>
      <w:r>
        <w:lastRenderedPageBreak/>
        <w:t>Execution error (php.ini)</w:t>
      </w:r>
    </w:p>
    <w:p w:rsidR="004F5CD9" w:rsidRDefault="00DF101E" w:rsidP="00DF101E">
      <w:pPr>
        <w:pStyle w:val="ListBullet"/>
      </w:pPr>
      <w:r w:rsidRPr="00DF101E">
        <w:t>max_execution_time=3000</w:t>
      </w:r>
    </w:p>
    <w:p w:rsidR="001670F8" w:rsidRPr="00D5413C" w:rsidRDefault="001670F8" w:rsidP="00D0551C">
      <w:pPr>
        <w:pStyle w:val="Heading2"/>
      </w:pPr>
      <w:r>
        <w:t>Mysql has gone away</w:t>
      </w:r>
      <w:r w:rsidR="004F5CD9">
        <w:t xml:space="preserve"> (my.ini)</w:t>
      </w:r>
    </w:p>
    <w:p w:rsidR="001670F8" w:rsidRPr="00675A87" w:rsidRDefault="001670F8" w:rsidP="001670F8">
      <w:pPr>
        <w:pStyle w:val="ListBullet"/>
      </w:pPr>
      <w:r>
        <w:rPr>
          <w:rFonts w:ascii="Helvetica" w:hAnsi="Helvetica" w:cs="Helvetica"/>
          <w:color w:val="444444"/>
          <w:shd w:val="clear" w:color="auto" w:fill="FFFFFF"/>
        </w:rPr>
        <w:t>max_allowed_packet=24M</w:t>
      </w:r>
      <w:r w:rsidR="00654301">
        <w:rPr>
          <w:rFonts w:ascii="Helvetica" w:hAnsi="Helvetica" w:cs="Helvetica"/>
          <w:color w:val="444444"/>
          <w:shd w:val="clear" w:color="auto" w:fill="FFFFFF"/>
        </w:rPr>
        <w:t xml:space="preserve"> </w:t>
      </w:r>
    </w:p>
    <w:p w:rsidR="001670F8" w:rsidRDefault="001670F8" w:rsidP="00D0551C">
      <w:pPr>
        <w:pStyle w:val="Heading2"/>
      </w:pPr>
      <w:r>
        <w:t>Innobdb</w:t>
      </w:r>
      <w:r w:rsidR="004F5CD9">
        <w:t xml:space="preserve"> (my.ini)</w:t>
      </w:r>
    </w:p>
    <w:p w:rsidR="00155EB8" w:rsidRPr="00675A87" w:rsidRDefault="00C52C2D" w:rsidP="00155EB8">
      <w:pPr>
        <w:pStyle w:val="ListBullet"/>
      </w:pPr>
      <w:r>
        <w:t>innodb_log_file_size</w:t>
      </w:r>
      <w:r w:rsidR="001A5DBF">
        <w:t xml:space="preserve"> = 124M</w:t>
      </w:r>
    </w:p>
    <w:p w:rsidR="00C52C2D" w:rsidRDefault="004F5CD9" w:rsidP="00D0551C">
      <w:pPr>
        <w:pStyle w:val="Heading2"/>
      </w:pPr>
      <w:r>
        <w:t>A</w:t>
      </w:r>
      <w:r w:rsidR="00C52C2D">
        <w:t>llocated mem eror</w:t>
      </w:r>
      <w:r>
        <w:t xml:space="preserve"> (php.ini)</w:t>
      </w:r>
    </w:p>
    <w:p w:rsidR="00C52C2D" w:rsidRPr="00675A87" w:rsidRDefault="00C52C2D" w:rsidP="00C52C2D">
      <w:pPr>
        <w:pStyle w:val="ListBullet"/>
      </w:pPr>
      <w:r>
        <w:t>memory_limit=520M</w:t>
      </w:r>
    </w:p>
    <w:p w:rsidR="00C52C2D" w:rsidRDefault="00C52C2D" w:rsidP="00C52C2D">
      <w:pPr>
        <w:pStyle w:val="Heading1"/>
      </w:pPr>
      <w:r>
        <w:t>Password reset hash</w:t>
      </w:r>
    </w:p>
    <w:p w:rsidR="00C52C2D" w:rsidRDefault="00C52C2D" w:rsidP="00C52C2D">
      <w:r>
        <w:t>require_once DRUPAL_ROOT . '/includes/password.inc';</w:t>
      </w:r>
      <w:r w:rsidR="00D0551C">
        <w:t xml:space="preserve"> in index.html of ur drupal project</w:t>
      </w:r>
    </w:p>
    <w:p w:rsidR="00C52C2D" w:rsidRDefault="00C52C2D" w:rsidP="00C52C2D">
      <w:r>
        <w:t>echo user_hash_password('admin1234');</w:t>
      </w:r>
    </w:p>
    <w:p w:rsidR="00C52C2D" w:rsidRDefault="00C52C2D" w:rsidP="00C52C2D">
      <w:r>
        <w:t>die();</w:t>
      </w:r>
    </w:p>
    <w:p w:rsidR="00D0551C" w:rsidRDefault="00D0551C" w:rsidP="00C52C2D">
      <w:r>
        <w:t>see the password and replace in users table of ur db</w:t>
      </w:r>
    </w:p>
    <w:p w:rsidR="006D79B9" w:rsidRDefault="006D79B9" w:rsidP="00C52C2D"/>
    <w:p w:rsidR="006D79B9" w:rsidRDefault="006D79B9" w:rsidP="006D79B9">
      <w:pPr>
        <w:pStyle w:val="Heading1"/>
      </w:pPr>
      <w:r>
        <w:t>Translation with core modules</w:t>
      </w:r>
    </w:p>
    <w:p w:rsidR="006D79B9" w:rsidRDefault="006D79B9" w:rsidP="00C52C2D">
      <w:r>
        <w:t xml:space="preserve">Enable </w:t>
      </w:r>
      <w:r w:rsidRPr="006D79B9">
        <w:rPr>
          <w:b/>
          <w:i/>
        </w:rPr>
        <w:t>locale</w:t>
      </w:r>
      <w:r>
        <w:t xml:space="preserve"> and </w:t>
      </w:r>
      <w:r w:rsidRPr="006D79B9">
        <w:rPr>
          <w:b/>
          <w:i/>
        </w:rPr>
        <w:t>content translation</w:t>
      </w:r>
      <w:r>
        <w:t xml:space="preserve"> module</w:t>
      </w:r>
    </w:p>
    <w:p w:rsidR="006D79B9" w:rsidRDefault="006D79B9" w:rsidP="00C52C2D">
      <w:r>
        <w:t xml:space="preserve">Enable </w:t>
      </w:r>
      <w:r w:rsidR="00D6303E">
        <w:t xml:space="preserve">Enabled, with </w:t>
      </w:r>
      <w:r w:rsidRPr="006D79B9">
        <w:rPr>
          <w:b/>
          <w:i/>
        </w:rPr>
        <w:t>translation</w:t>
      </w:r>
      <w:r>
        <w:t xml:space="preserve"> in content type and add content</w:t>
      </w:r>
    </w:p>
    <w:p w:rsidR="00D0551C" w:rsidRDefault="00D0551C" w:rsidP="00D0551C">
      <w:pPr>
        <w:pStyle w:val="Heading1"/>
      </w:pPr>
      <w:r>
        <w:t>Caching</w:t>
      </w:r>
    </w:p>
    <w:p w:rsidR="00D0551C" w:rsidRPr="00D5413C" w:rsidRDefault="00D0551C" w:rsidP="00D0551C">
      <w:pPr>
        <w:pStyle w:val="Heading2"/>
      </w:pPr>
      <w:r>
        <w:t>boost</w:t>
      </w:r>
    </w:p>
    <w:p w:rsidR="00D0551C" w:rsidRDefault="00D0551C" w:rsidP="00D0551C">
      <w:pPr>
        <w:pStyle w:val="ListBullet"/>
      </w:pPr>
      <w:r>
        <w:t xml:space="preserve">Install boost module </w:t>
      </w:r>
      <w:hyperlink r:id="rId9" w:history="1">
        <w:r w:rsidRPr="00ED5541">
          <w:rPr>
            <w:rStyle w:val="Hyperlink"/>
          </w:rPr>
          <w:t>https://www.drupal.org/project/boost</w:t>
        </w:r>
      </w:hyperlink>
    </w:p>
    <w:p w:rsidR="00D0551C" w:rsidRPr="00D0551C" w:rsidRDefault="00D0551C" w:rsidP="00D0551C">
      <w:pPr>
        <w:pStyle w:val="ListBullet"/>
      </w:pPr>
      <w:r>
        <w:t xml:space="preserve">Go to config/system/boost </w:t>
      </w:r>
      <w:r w:rsidRPr="00D0551C">
        <w:rPr>
          <w:rFonts w:ascii="Lucida Sans Unicode" w:hAnsi="Lucida Sans Unicode" w:cs="Lucida Sans Unicode"/>
          <w:b/>
          <w:bCs/>
          <w:i/>
          <w:caps/>
          <w:color w:val="333333"/>
          <w:sz w:val="20"/>
          <w:szCs w:val="20"/>
          <w:shd w:val="clear" w:color="auto" w:fill="FFFFFF"/>
        </w:rPr>
        <w:t>BOOST CACHE TYPE SETTINGS</w:t>
      </w:r>
      <w:r>
        <w:rPr>
          <w:rFonts w:ascii="Lucida Sans Unicode" w:hAnsi="Lucida Sans Unicode" w:cs="Lucida Sans Unicode"/>
          <w:b/>
          <w:bCs/>
          <w:caps/>
          <w:color w:val="333333"/>
          <w:sz w:val="20"/>
          <w:szCs w:val="20"/>
          <w:shd w:val="clear" w:color="auto" w:fill="FFFFFF"/>
        </w:rPr>
        <w:t xml:space="preserve"> </w:t>
      </w:r>
      <w:r w:rsidRPr="00D0551C">
        <w:rPr>
          <w:rFonts w:ascii="Lucida Sans Unicode" w:hAnsi="Lucida Sans Unicode" w:cs="Lucida Sans Unicode"/>
          <w:bCs/>
          <w:caps/>
          <w:color w:val="333333"/>
          <w:sz w:val="20"/>
          <w:szCs w:val="20"/>
          <w:shd w:val="clear" w:color="auto" w:fill="FFFFFF"/>
        </w:rPr>
        <w:t>html settings</w:t>
      </w:r>
    </w:p>
    <w:p w:rsidR="00D0551C" w:rsidRDefault="00D0551C" w:rsidP="00D0551C">
      <w:pPr>
        <w:pStyle w:val="ListBullet"/>
      </w:pPr>
      <w:r>
        <w:t xml:space="preserve">Enable both checkboxes in </w:t>
      </w:r>
      <w:r w:rsidRPr="00D0551C">
        <w:rPr>
          <w:b/>
          <w:i/>
        </w:rPr>
        <w:t>cache expiration</w:t>
      </w:r>
      <w:r>
        <w:t xml:space="preserve"> tab</w:t>
      </w:r>
    </w:p>
    <w:p w:rsidR="00D0551C" w:rsidRDefault="00D0551C" w:rsidP="00D0551C">
      <w:pPr>
        <w:pStyle w:val="ListBullet"/>
        <w:rPr>
          <w:b/>
          <w:i/>
        </w:rPr>
      </w:pPr>
      <w:r w:rsidRPr="00D0551C">
        <w:rPr>
          <w:b/>
          <w:i/>
        </w:rPr>
        <w:lastRenderedPageBreak/>
        <w:t>File system</w:t>
      </w:r>
      <w:r>
        <w:rPr>
          <w:b/>
          <w:i/>
        </w:rPr>
        <w:t xml:space="preserve"> </w:t>
      </w:r>
      <w:r>
        <w:t xml:space="preserve">tab </w:t>
      </w:r>
      <w:r w:rsidR="00BB5961">
        <w:t xml:space="preserve">in </w:t>
      </w:r>
      <w:r w:rsidR="00BB5961" w:rsidRPr="00BB5961">
        <w:rPr>
          <w:b/>
          <w:i/>
        </w:rPr>
        <w:t>Root cache directory</w:t>
      </w:r>
      <w:r w:rsidR="00BB5961">
        <w:rPr>
          <w:b/>
          <w:i/>
        </w:rPr>
        <w:t xml:space="preserve"> </w:t>
      </w:r>
      <w:r w:rsidR="00BB5961">
        <w:t xml:space="preserve">set path </w:t>
      </w:r>
      <w:r w:rsidR="00BB5961" w:rsidRPr="00BB5961">
        <w:rPr>
          <w:b/>
          <w:i/>
        </w:rPr>
        <w:t>sites/cache</w:t>
      </w:r>
    </w:p>
    <w:p w:rsidR="00BE2145" w:rsidRPr="00C23E82" w:rsidRDefault="00BE2145" w:rsidP="00BE2145">
      <w:pPr>
        <w:pStyle w:val="ListBullet"/>
        <w:rPr>
          <w:b/>
          <w:i/>
        </w:rPr>
      </w:pPr>
      <w:r>
        <w:t>Go to .</w:t>
      </w:r>
      <w:r w:rsidRPr="00BE2145">
        <w:rPr>
          <w:b/>
          <w:i/>
        </w:rPr>
        <w:t>HTACCESS</w:t>
      </w:r>
      <w:r>
        <w:rPr>
          <w:b/>
          <w:i/>
        </w:rPr>
        <w:t xml:space="preserve"> </w:t>
      </w:r>
      <w:r>
        <w:t>tab in that .</w:t>
      </w:r>
      <w:r w:rsidRPr="00BE2145">
        <w:rPr>
          <w:b/>
          <w:i/>
        </w:rPr>
        <w:t>htaccess generation</w:t>
      </w:r>
      <w:r>
        <w:t xml:space="preserve"> tab copy the code and paste in ur .htaccess file (make a copy of it as a safe) in line 107 below </w:t>
      </w:r>
      <w:r w:rsidRPr="00C23E82">
        <w:rPr>
          <w:b/>
          <w:i/>
        </w:rPr>
        <w:t># RewriteBase /drupal</w:t>
      </w:r>
      <w:r w:rsidR="00C23E82">
        <w:rPr>
          <w:b/>
          <w:i/>
        </w:rPr>
        <w:t xml:space="preserve"> </w:t>
      </w:r>
    </w:p>
    <w:p w:rsidR="00C23E82" w:rsidRDefault="00D0551C" w:rsidP="00D0551C">
      <w:pPr>
        <w:pStyle w:val="ListBullet"/>
      </w:pPr>
      <w:r>
        <w:t xml:space="preserve"> </w:t>
      </w:r>
      <w:r w:rsidR="00C23E82">
        <w:t xml:space="preserve">Comment this code in htaccess (else it </w:t>
      </w:r>
      <w:r w:rsidR="0050075F">
        <w:t>won’t</w:t>
      </w:r>
      <w:r w:rsidR="00C23E82">
        <w:t xml:space="preserve"> allow u to save anything)</w:t>
      </w:r>
    </w:p>
    <w:p w:rsidR="00C23E82" w:rsidRDefault="00C23E82" w:rsidP="00C23E82">
      <w:pPr>
        <w:pStyle w:val="ListBullet"/>
        <w:ind w:left="1080"/>
      </w:pPr>
      <w:r>
        <w:t>RewriteCond %{REQUEST_METHOD} !^(GET|HEAD)$ [OR]</w:t>
      </w:r>
    </w:p>
    <w:p w:rsidR="00C23E82" w:rsidRDefault="00C23E82" w:rsidP="00C23E82">
      <w:pPr>
        <w:pStyle w:val="ListBullet"/>
        <w:numPr>
          <w:ilvl w:val="0"/>
          <w:numId w:val="0"/>
        </w:numPr>
        <w:ind w:left="720" w:firstLine="360"/>
      </w:pPr>
      <w:r>
        <w:t>RewriteCond %{REQUEST_URI} (^/(admin|sites/cache|misc|modules|sites|system|openid|themes|node/add|comment/reply))|(/(edit|user|user/(login|password|register))$) [OR]</w:t>
      </w:r>
    </w:p>
    <w:p w:rsidR="00C23E82" w:rsidRDefault="00C23E82" w:rsidP="00C23E82">
      <w:pPr>
        <w:pStyle w:val="ListBullet"/>
        <w:numPr>
          <w:ilvl w:val="0"/>
          <w:numId w:val="0"/>
        </w:numPr>
        <w:ind w:left="720" w:firstLine="360"/>
      </w:pPr>
      <w:r>
        <w:t>RewriteCond %{HTTPS} on [OR]</w:t>
      </w:r>
    </w:p>
    <w:p w:rsidR="00C23E82" w:rsidRDefault="00C23E82" w:rsidP="00C23E82">
      <w:pPr>
        <w:pStyle w:val="ListBullet"/>
        <w:numPr>
          <w:ilvl w:val="0"/>
          <w:numId w:val="0"/>
        </w:numPr>
        <w:ind w:left="720" w:firstLine="360"/>
      </w:pPr>
      <w:r>
        <w:t>RewriteCond %{HTTP_COOKIE} DRUPAL_UID [OR]</w:t>
      </w:r>
    </w:p>
    <w:p w:rsidR="00C23E82" w:rsidRDefault="00C23E82" w:rsidP="00C23E82">
      <w:pPr>
        <w:pStyle w:val="ListBullet"/>
        <w:numPr>
          <w:ilvl w:val="0"/>
          <w:numId w:val="0"/>
        </w:numPr>
        <w:ind w:left="720" w:firstLine="360"/>
      </w:pPr>
      <w:r>
        <w:t>RewriteCond %{ENV:REDIRECT_STATUS} 200</w:t>
      </w:r>
    </w:p>
    <w:p w:rsidR="00D0551C" w:rsidRDefault="00C23E82" w:rsidP="00C23E82">
      <w:pPr>
        <w:pStyle w:val="ListBullet"/>
        <w:numPr>
          <w:ilvl w:val="0"/>
          <w:numId w:val="0"/>
        </w:numPr>
        <w:ind w:left="720" w:firstLine="360"/>
      </w:pPr>
      <w:r>
        <w:t xml:space="preserve">RewriteRule .* - [S=2] </w:t>
      </w:r>
    </w:p>
    <w:p w:rsidR="00C23E82" w:rsidRDefault="00C23E82" w:rsidP="00C23E82">
      <w:pPr>
        <w:pStyle w:val="ListBullet"/>
        <w:rPr>
          <w:b/>
          <w:i/>
        </w:rPr>
      </w:pPr>
      <w:r>
        <w:t xml:space="preserve">Hit the page and hit it without login. It should create html file in </w:t>
      </w:r>
      <w:r w:rsidRPr="00C23E82">
        <w:rPr>
          <w:b/>
          <w:i/>
        </w:rPr>
        <w:t>sites/cache</w:t>
      </w:r>
      <w:r>
        <w:rPr>
          <w:b/>
          <w:i/>
        </w:rPr>
        <w:t xml:space="preserve">/.. </w:t>
      </w:r>
    </w:p>
    <w:p w:rsidR="006033EC" w:rsidRPr="006033EC" w:rsidRDefault="006033EC" w:rsidP="006033EC">
      <w:pPr>
        <w:pStyle w:val="ListBullet"/>
      </w:pPr>
      <w:r>
        <w:t xml:space="preserve">Now when u make changes to node it </w:t>
      </w:r>
      <w:r w:rsidR="00DE777B">
        <w:t>won’t</w:t>
      </w:r>
      <w:r>
        <w:t xml:space="preserve"> show u the changes. For this u need extra module </w:t>
      </w:r>
      <w:r w:rsidRPr="006033EC">
        <w:rPr>
          <w:b/>
          <w:i/>
        </w:rPr>
        <w:t>Boost clear cache</w:t>
      </w:r>
      <w:r>
        <w:rPr>
          <w:b/>
          <w:i/>
        </w:rPr>
        <w:t xml:space="preserve"> </w:t>
      </w:r>
      <w:hyperlink r:id="rId10" w:history="1">
        <w:r w:rsidRPr="006033EC">
          <w:rPr>
            <w:rStyle w:val="Hyperlink"/>
          </w:rPr>
          <w:t>https://www.drupal.org/project/boost_cache_clear</w:t>
        </w:r>
      </w:hyperlink>
    </w:p>
    <w:p w:rsidR="00D0551C" w:rsidRPr="00437E55" w:rsidRDefault="006033EC" w:rsidP="00C52C2D">
      <w:pPr>
        <w:pStyle w:val="ListBullet"/>
        <w:rPr>
          <w:b/>
          <w:i/>
        </w:rPr>
      </w:pPr>
      <w:r>
        <w:t xml:space="preserve">Enable it and go to the content type and edit -&gt; in </w:t>
      </w:r>
      <w:r w:rsidRPr="006033EC">
        <w:rPr>
          <w:b/>
          <w:i/>
        </w:rPr>
        <w:t>Boost clear cache</w:t>
      </w:r>
      <w:r>
        <w:rPr>
          <w:b/>
          <w:i/>
        </w:rPr>
        <w:t xml:space="preserve"> settings </w:t>
      </w:r>
      <w:r>
        <w:t xml:space="preserve">-&gt; enable </w:t>
      </w:r>
      <w:r w:rsidRPr="006033EC">
        <w:rPr>
          <w:b/>
          <w:i/>
        </w:rPr>
        <w:t>Enable</w:t>
      </w:r>
      <w:r>
        <w:t xml:space="preserve"> </w:t>
      </w:r>
      <w:r>
        <w:rPr>
          <w:b/>
          <w:i/>
        </w:rPr>
        <w:t>Boost C</w:t>
      </w:r>
      <w:r w:rsidRPr="006033EC">
        <w:rPr>
          <w:b/>
          <w:i/>
        </w:rPr>
        <w:t xml:space="preserve">lear </w:t>
      </w:r>
      <w:r>
        <w:rPr>
          <w:b/>
          <w:i/>
        </w:rPr>
        <w:t>C</w:t>
      </w:r>
      <w:r w:rsidRPr="006033EC">
        <w:rPr>
          <w:b/>
          <w:i/>
        </w:rPr>
        <w:t>ache</w:t>
      </w:r>
      <w:r>
        <w:rPr>
          <w:b/>
          <w:i/>
        </w:rPr>
        <w:t xml:space="preserve"> </w:t>
      </w:r>
      <w:r>
        <w:t xml:space="preserve">and add </w:t>
      </w:r>
      <w:r w:rsidRPr="006033EC">
        <w:t>*</w:t>
      </w:r>
      <w:r>
        <w:t xml:space="preserve"> in </w:t>
      </w:r>
      <w:r>
        <w:rPr>
          <w:rFonts w:ascii="Lucida Sans Unicode" w:hAnsi="Lucida Sans Unicode" w:cs="Lucida Sans Unicode"/>
          <w:b/>
          <w:bCs/>
          <w:color w:val="333333"/>
          <w:sz w:val="20"/>
          <w:szCs w:val="20"/>
          <w:shd w:val="clear" w:color="auto" w:fill="FFFFFF"/>
        </w:rPr>
        <w:t>Clear Boost cache for specific pages while node is creat/edit in Complex</w:t>
      </w:r>
    </w:p>
    <w:p w:rsidR="00437E55" w:rsidRDefault="00437E55" w:rsidP="00437E55">
      <w:pPr>
        <w:pStyle w:val="Heading1"/>
      </w:pPr>
      <w:r>
        <w:t>Ck editor for internal links</w:t>
      </w:r>
    </w:p>
    <w:p w:rsidR="00437E55" w:rsidRDefault="00437E55" w:rsidP="00437E55">
      <w:pPr>
        <w:pStyle w:val="ListBullet"/>
      </w:pPr>
      <w:r>
        <w:t xml:space="preserve">Install ckeditor_link module </w:t>
      </w:r>
      <w:hyperlink r:id="rId11" w:history="1">
        <w:r w:rsidRPr="00ED5541">
          <w:rPr>
            <w:rStyle w:val="Hyperlink"/>
          </w:rPr>
          <w:t>https://www.drupal.org/project/ckeditor_link</w:t>
        </w:r>
      </w:hyperlink>
    </w:p>
    <w:p w:rsidR="00437E55" w:rsidRDefault="00437E55" w:rsidP="00437E55">
      <w:pPr>
        <w:pStyle w:val="ListBullet"/>
      </w:pPr>
      <w:r w:rsidRPr="00437E55">
        <w:t>go to config -&gt; text formats -&gt; add format 'link format'</w:t>
      </w:r>
    </w:p>
    <w:p w:rsidR="00437E55" w:rsidRDefault="00437E55" w:rsidP="00437E55">
      <w:pPr>
        <w:pStyle w:val="ListBullet"/>
      </w:pPr>
      <w:r w:rsidRPr="00326204">
        <w:t xml:space="preserve">config -&gt; wysiyg profiles -&gt; check </w:t>
      </w:r>
      <w:r w:rsidRPr="00326204">
        <w:rPr>
          <w:b/>
          <w:i/>
        </w:rPr>
        <w:t>link</w:t>
      </w:r>
      <w:r w:rsidRPr="00326204">
        <w:t xml:space="preserve"> and </w:t>
      </w:r>
      <w:r w:rsidRPr="00326204">
        <w:rPr>
          <w:b/>
          <w:i/>
        </w:rPr>
        <w:t>ckeditor_link</w:t>
      </w:r>
      <w:r w:rsidRPr="00326204">
        <w:t xml:space="preserve"> -&gt; </w:t>
      </w:r>
      <w:r w:rsidR="00326204">
        <w:t>select from drop down</w:t>
      </w:r>
      <w:r w:rsidRPr="00326204">
        <w:t xml:space="preserve"> in textarea</w:t>
      </w:r>
      <w:r w:rsidR="00326204">
        <w:t xml:space="preserve"> field of ur content</w:t>
      </w:r>
    </w:p>
    <w:p w:rsidR="00B5399F" w:rsidRDefault="00B5399F" w:rsidP="00B5399F">
      <w:pPr>
        <w:pStyle w:val="Heading1"/>
      </w:pPr>
      <w:r>
        <w:lastRenderedPageBreak/>
        <w:t>Svg in drupal 7</w:t>
      </w:r>
    </w:p>
    <w:p w:rsidR="00B5399F" w:rsidRPr="00D5413C" w:rsidRDefault="00B5399F" w:rsidP="00B5399F">
      <w:pPr>
        <w:pStyle w:val="Heading2"/>
      </w:pPr>
      <w:r>
        <w:t>svg patch for any image field in any ct</w:t>
      </w:r>
    </w:p>
    <w:p w:rsidR="00B5399F" w:rsidRDefault="00DD683E" w:rsidP="00B5399F">
      <w:pPr>
        <w:pStyle w:val="ListBullet"/>
      </w:pPr>
      <w:hyperlink r:id="rId12" w:history="1">
        <w:r w:rsidR="00B5399F" w:rsidRPr="00ED5541">
          <w:rPr>
            <w:rStyle w:val="Hyperlink"/>
          </w:rPr>
          <w:t>https://www.drupal.org/files/issues/drupal-add_basic_svg_support-2539478-3-D7.patch</w:t>
        </w:r>
      </w:hyperlink>
    </w:p>
    <w:p w:rsidR="00B5399F" w:rsidRDefault="00DD683E" w:rsidP="00B5399F">
      <w:pPr>
        <w:pStyle w:val="ListBullet"/>
      </w:pPr>
      <w:hyperlink r:id="rId13" w:history="1">
        <w:r w:rsidR="00B5399F" w:rsidRPr="00ED5541">
          <w:rPr>
            <w:rStyle w:val="Hyperlink"/>
          </w:rPr>
          <w:t>https://www.drupal.org/node/2539478</w:t>
        </w:r>
      </w:hyperlink>
    </w:p>
    <w:p w:rsidR="001E5E38" w:rsidRDefault="001E5E38" w:rsidP="00B5399F">
      <w:pPr>
        <w:pStyle w:val="ListBullet"/>
      </w:pPr>
      <w:r>
        <w:t>Add svg in allowed list of image field</w:t>
      </w:r>
    </w:p>
    <w:p w:rsidR="00B5399F" w:rsidRPr="00D5413C" w:rsidRDefault="00B5399F" w:rsidP="00B5399F">
      <w:pPr>
        <w:pStyle w:val="Heading2"/>
      </w:pPr>
      <w:r>
        <w:t>svg logo</w:t>
      </w:r>
    </w:p>
    <w:p w:rsidR="00B5399F" w:rsidRDefault="00B5399F" w:rsidP="00B5399F">
      <w:pPr>
        <w:pStyle w:val="ListBullet"/>
      </w:pPr>
      <w:r>
        <w:t>Go to appearance-&gt; default theme -&gt; logo -&gt; svg path</w:t>
      </w:r>
    </w:p>
    <w:p w:rsidR="00B5399F" w:rsidRDefault="00B5399F" w:rsidP="00B5399F">
      <w:pPr>
        <w:pStyle w:val="ListBullet"/>
      </w:pPr>
      <w:r>
        <w:t>In logo add img tag and src as svg path</w:t>
      </w:r>
    </w:p>
    <w:p w:rsidR="00B5399F" w:rsidRPr="00D5413C" w:rsidRDefault="00B5399F" w:rsidP="00B5399F">
      <w:pPr>
        <w:pStyle w:val="Heading2"/>
      </w:pPr>
      <w:r>
        <w:t xml:space="preserve">svg menu for </w:t>
      </w:r>
      <w:r w:rsidRPr="00B5399F">
        <w:rPr>
          <w:b/>
        </w:rPr>
        <w:t>other facilities</w:t>
      </w:r>
      <w:r>
        <w:rPr>
          <w:b/>
        </w:rPr>
        <w:t>, Explore and brochure link</w:t>
      </w:r>
    </w:p>
    <w:p w:rsidR="00B5399F" w:rsidRPr="00B5399F" w:rsidRDefault="00B5399F" w:rsidP="00B5399F">
      <w:pPr>
        <w:pStyle w:val="ListBullet"/>
      </w:pPr>
      <w:r>
        <w:t xml:space="preserve">Download module </w:t>
      </w:r>
      <w:r w:rsidRPr="00B5399F">
        <w:rPr>
          <w:b/>
          <w:i/>
        </w:rPr>
        <w:t>menuimage</w:t>
      </w:r>
      <w:r>
        <w:rPr>
          <w:b/>
          <w:i/>
        </w:rPr>
        <w:t xml:space="preserve"> </w:t>
      </w:r>
      <w:hyperlink r:id="rId14" w:history="1">
        <w:r w:rsidRPr="00B5399F">
          <w:rPr>
            <w:rStyle w:val="Hyperlink"/>
          </w:rPr>
          <w:t>https://www.drupal.org/project/menuimage</w:t>
        </w:r>
      </w:hyperlink>
    </w:p>
    <w:p w:rsidR="00B5399F" w:rsidRDefault="00B5399F" w:rsidP="00B5399F">
      <w:pPr>
        <w:pStyle w:val="ListBullet"/>
      </w:pPr>
      <w:r>
        <w:t>Upload svg and get the path and add in src attr of img tag</w:t>
      </w:r>
    </w:p>
    <w:p w:rsidR="00B5399F" w:rsidRDefault="00B5399F" w:rsidP="00F2235F">
      <w:pPr>
        <w:pStyle w:val="ListBullet"/>
        <w:numPr>
          <w:ilvl w:val="0"/>
          <w:numId w:val="0"/>
        </w:numPr>
        <w:ind w:left="720"/>
      </w:pPr>
    </w:p>
    <w:p w:rsidR="00B5399F" w:rsidRDefault="005C69C3" w:rsidP="00B5399F">
      <w:pPr>
        <w:pStyle w:val="ListBullet"/>
        <w:numPr>
          <w:ilvl w:val="0"/>
          <w:numId w:val="0"/>
        </w:numPr>
        <w:ind w:left="720" w:hanging="360"/>
      </w:pPr>
      <w:r>
        <w:t>Node save – clear all cache</w:t>
      </w:r>
    </w:p>
    <w:p w:rsidR="005C69C3" w:rsidRDefault="00DD683E" w:rsidP="00B5399F">
      <w:pPr>
        <w:pStyle w:val="ListBullet"/>
        <w:numPr>
          <w:ilvl w:val="0"/>
          <w:numId w:val="0"/>
        </w:numPr>
        <w:ind w:left="720" w:hanging="360"/>
      </w:pPr>
      <w:hyperlink r:id="rId15" w:history="1">
        <w:r w:rsidR="005C69C3" w:rsidRPr="003E022B">
          <w:rPr>
            <w:rStyle w:val="Hyperlink"/>
          </w:rPr>
          <w:t>https://drupal.stackexchange.com/questions/85338/when-saving-an-updated-node-does-the-update-operation-clear-all-caches</w:t>
        </w:r>
      </w:hyperlink>
    </w:p>
    <w:p w:rsidR="005C69C3" w:rsidRDefault="00DD683E" w:rsidP="00B5399F">
      <w:pPr>
        <w:pStyle w:val="ListBullet"/>
        <w:numPr>
          <w:ilvl w:val="0"/>
          <w:numId w:val="0"/>
        </w:numPr>
        <w:ind w:left="720" w:hanging="360"/>
        <w:rPr>
          <w:rStyle w:val="Hyperlink"/>
        </w:rPr>
      </w:pPr>
      <w:hyperlink r:id="rId16" w:history="1">
        <w:r w:rsidR="005C69C3" w:rsidRPr="003E022B">
          <w:rPr>
            <w:rStyle w:val="Hyperlink"/>
          </w:rPr>
          <w:t>https://drupal.stackexchange.com/questions/100346/whenever-i-edit-update-a-node-all-the-page-caches-for-anonymous-user-are-lost</w:t>
        </w:r>
      </w:hyperlink>
    </w:p>
    <w:p w:rsidR="00735AFD" w:rsidRPr="00735AFD" w:rsidRDefault="00735AFD" w:rsidP="00735AFD">
      <w:pPr>
        <w:pStyle w:val="Heading1"/>
      </w:pPr>
      <w:r w:rsidRPr="00735AFD">
        <w:rPr>
          <w:rStyle w:val="Hyperlink"/>
          <w:color w:val="007789" w:themeColor="accent1" w:themeShade="BF"/>
          <w:u w:val="none"/>
        </w:rPr>
        <w:lastRenderedPageBreak/>
        <w:t>Disable captcha while login on local</w:t>
      </w:r>
    </w:p>
    <w:p w:rsidR="00735AFD" w:rsidRDefault="00735AFD" w:rsidP="00A12F32">
      <w:pPr>
        <w:pStyle w:val="Heading1"/>
      </w:pPr>
      <w:r>
        <w:rPr>
          <w:noProof/>
          <w:lang w:val="en-IN" w:eastAsia="en-IN"/>
        </w:rPr>
        <w:drawing>
          <wp:inline distT="0" distB="0" distL="0" distR="0" wp14:anchorId="65EF20C8" wp14:editId="3451E73C">
            <wp:extent cx="3448050" cy="1938730"/>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4087" cy="1953370"/>
                    </a:xfrm>
                    <a:prstGeom prst="rect">
                      <a:avLst/>
                    </a:prstGeom>
                  </pic:spPr>
                </pic:pic>
              </a:graphicData>
            </a:graphic>
          </wp:inline>
        </w:drawing>
      </w:r>
    </w:p>
    <w:p w:rsidR="00735AFD" w:rsidRDefault="00DD683E" w:rsidP="00735AFD">
      <w:pPr>
        <w:rPr>
          <w:rStyle w:val="cm-variable-2"/>
          <w:rFonts w:ascii="Courier New" w:hAnsi="Courier New" w:cs="Courier New"/>
          <w:color w:val="0055AA"/>
          <w:sz w:val="16"/>
          <w:szCs w:val="16"/>
          <w:shd w:val="clear" w:color="auto" w:fill="E5E5E5"/>
        </w:rPr>
      </w:pPr>
      <w:hyperlink r:id="rId18" w:tgtFrame="mysql_doc" w:history="1">
        <w:r w:rsidR="00735AFD">
          <w:rPr>
            <w:rStyle w:val="Hyperlink"/>
            <w:rFonts w:ascii="Courier New" w:hAnsi="Courier New" w:cs="Courier New"/>
            <w:color w:val="235A81"/>
            <w:sz w:val="16"/>
            <w:szCs w:val="16"/>
            <w:shd w:val="clear" w:color="auto" w:fill="E5E5E5"/>
          </w:rPr>
          <w:t>SELECT</w:t>
        </w:r>
      </w:hyperlink>
      <w:r w:rsidR="00735AFD">
        <w:rPr>
          <w:rFonts w:ascii="Courier New" w:hAnsi="Courier New" w:cs="Courier New"/>
          <w:color w:val="444444"/>
          <w:sz w:val="16"/>
          <w:szCs w:val="16"/>
          <w:shd w:val="clear" w:color="auto" w:fill="E5E5E5"/>
        </w:rPr>
        <w:t> * </w:t>
      </w:r>
      <w:r w:rsidR="00735AFD">
        <w:rPr>
          <w:rStyle w:val="cm-keyword"/>
          <w:rFonts w:ascii="Courier New" w:hAnsi="Courier New" w:cs="Courier New"/>
          <w:color w:val="770088"/>
          <w:sz w:val="16"/>
          <w:szCs w:val="16"/>
          <w:shd w:val="clear" w:color="auto" w:fill="E5E5E5"/>
        </w:rPr>
        <w:t>FROM</w:t>
      </w:r>
      <w:r w:rsidR="00735AFD">
        <w:rPr>
          <w:rFonts w:ascii="Courier New" w:hAnsi="Courier New" w:cs="Courier New"/>
          <w:color w:val="444444"/>
          <w:sz w:val="16"/>
          <w:szCs w:val="16"/>
          <w:shd w:val="clear" w:color="auto" w:fill="E5E5E5"/>
        </w:rPr>
        <w:t> </w:t>
      </w:r>
      <w:r w:rsidR="00735AFD">
        <w:rPr>
          <w:rStyle w:val="cm-variable-2"/>
          <w:rFonts w:ascii="Courier New" w:hAnsi="Courier New" w:cs="Courier New"/>
          <w:color w:val="0055AA"/>
          <w:sz w:val="16"/>
          <w:szCs w:val="16"/>
          <w:shd w:val="clear" w:color="auto" w:fill="E5E5E5"/>
        </w:rPr>
        <w:t>`mez_captcha_points`</w:t>
      </w:r>
      <w:r w:rsidR="00735AFD">
        <w:rPr>
          <w:rStyle w:val="cm-variable-2"/>
          <w:rFonts w:ascii="Courier New" w:hAnsi="Courier New" w:cs="Courier New"/>
          <w:color w:val="0055AA"/>
          <w:sz w:val="16"/>
          <w:szCs w:val="16"/>
          <w:shd w:val="clear" w:color="auto" w:fill="E5E5E5"/>
        </w:rPr>
        <w:br/>
        <w:t>make</w:t>
      </w:r>
      <w:r w:rsidR="00735AFD" w:rsidRPr="00735AFD">
        <w:rPr>
          <w:rStyle w:val="cm-variable-2"/>
          <w:rFonts w:ascii="Courier New" w:hAnsi="Courier New" w:cs="Courier New"/>
          <w:b/>
          <w:color w:val="0055AA"/>
          <w:sz w:val="16"/>
          <w:szCs w:val="16"/>
          <w:shd w:val="clear" w:color="auto" w:fill="E5E5E5"/>
        </w:rPr>
        <w:t xml:space="preserve"> module and captcha_type </w:t>
      </w:r>
      <w:r w:rsidR="00735AFD">
        <w:rPr>
          <w:rStyle w:val="cm-variable-2"/>
          <w:rFonts w:ascii="Courier New" w:hAnsi="Courier New" w:cs="Courier New"/>
          <w:color w:val="0055AA"/>
          <w:sz w:val="16"/>
          <w:szCs w:val="16"/>
          <w:shd w:val="clear" w:color="auto" w:fill="E5E5E5"/>
        </w:rPr>
        <w:t xml:space="preserve">column values blank for </w:t>
      </w:r>
      <w:r w:rsidR="00735AFD" w:rsidRPr="00735AFD">
        <w:rPr>
          <w:rStyle w:val="cm-variable-2"/>
          <w:rFonts w:ascii="Courier New" w:hAnsi="Courier New" w:cs="Courier New"/>
          <w:b/>
          <w:color w:val="0055AA"/>
          <w:sz w:val="16"/>
          <w:szCs w:val="16"/>
          <w:shd w:val="clear" w:color="auto" w:fill="E5E5E5"/>
        </w:rPr>
        <w:t xml:space="preserve">form_ids </w:t>
      </w:r>
      <w:r w:rsidR="00735AFD" w:rsidRPr="00735AFD">
        <w:rPr>
          <w:rStyle w:val="cm-variable-2"/>
          <w:rFonts w:ascii="Courier New" w:hAnsi="Courier New" w:cs="Courier New"/>
          <w:color w:val="0055AA"/>
          <w:sz w:val="16"/>
          <w:szCs w:val="16"/>
          <w:shd w:val="clear" w:color="auto" w:fill="E5E5E5"/>
        </w:rPr>
        <w:t>column values</w:t>
      </w:r>
      <w:r w:rsidR="00735AFD">
        <w:rPr>
          <w:rStyle w:val="cm-variable-2"/>
          <w:rFonts w:ascii="Courier New" w:hAnsi="Courier New" w:cs="Courier New"/>
          <w:color w:val="0055AA"/>
          <w:sz w:val="16"/>
          <w:szCs w:val="16"/>
          <w:shd w:val="clear" w:color="auto" w:fill="E5E5E5"/>
        </w:rPr>
        <w:t>:</w:t>
      </w:r>
    </w:p>
    <w:p w:rsidR="00735AFD" w:rsidRDefault="00735AFD" w:rsidP="00735AFD">
      <w:r w:rsidRPr="00735AFD">
        <w:t>user_login</w:t>
      </w:r>
      <w:r>
        <w:t>,</w:t>
      </w:r>
      <w:r w:rsidRPr="00735AFD">
        <w:t xml:space="preserve"> user_login_block</w:t>
      </w:r>
      <w:r>
        <w:t>,</w:t>
      </w:r>
      <w:r w:rsidRPr="00735AFD">
        <w:t xml:space="preserve"> user_pass</w:t>
      </w:r>
    </w:p>
    <w:p w:rsidR="00735AFD" w:rsidRDefault="00735AFD" w:rsidP="00735AFD"/>
    <w:p w:rsidR="00735AFD" w:rsidRDefault="00735AFD" w:rsidP="00735AFD">
      <w:r>
        <w:t>Disable module google_recaptcha</w:t>
      </w:r>
    </w:p>
    <w:p w:rsidR="00735AFD" w:rsidRDefault="00DD683E" w:rsidP="00735AFD">
      <w:hyperlink r:id="rId19" w:tgtFrame="mysql_doc" w:history="1">
        <w:r w:rsidR="00735AFD">
          <w:rPr>
            <w:rStyle w:val="Hyperlink"/>
            <w:rFonts w:ascii="Courier New" w:hAnsi="Courier New" w:cs="Courier New"/>
            <w:color w:val="235A81"/>
            <w:sz w:val="16"/>
            <w:szCs w:val="16"/>
            <w:shd w:val="clear" w:color="auto" w:fill="E5E5E5"/>
          </w:rPr>
          <w:t>UPDATE</w:t>
        </w:r>
      </w:hyperlink>
      <w:r w:rsidR="00735AFD">
        <w:rPr>
          <w:rFonts w:ascii="Courier New" w:hAnsi="Courier New" w:cs="Courier New"/>
          <w:color w:val="444444"/>
          <w:sz w:val="16"/>
          <w:szCs w:val="16"/>
          <w:shd w:val="clear" w:color="auto" w:fill="E5E5E5"/>
        </w:rPr>
        <w:t> mez_system </w:t>
      </w:r>
      <w:hyperlink r:id="rId20" w:tgtFrame="mysql_doc" w:history="1">
        <w:r w:rsidR="00735AFD">
          <w:rPr>
            <w:rStyle w:val="Hyperlink"/>
            <w:rFonts w:ascii="Courier New" w:hAnsi="Courier New" w:cs="Courier New"/>
            <w:color w:val="235A81"/>
            <w:sz w:val="16"/>
            <w:szCs w:val="16"/>
            <w:shd w:val="clear" w:color="auto" w:fill="E5E5E5"/>
          </w:rPr>
          <w:t>SET</w:t>
        </w:r>
      </w:hyperlink>
      <w:r w:rsidR="00735AFD">
        <w:rPr>
          <w:rFonts w:ascii="Courier New" w:hAnsi="Courier New" w:cs="Courier New"/>
          <w:color w:val="444444"/>
          <w:sz w:val="16"/>
          <w:szCs w:val="16"/>
          <w:shd w:val="clear" w:color="auto" w:fill="E5E5E5"/>
        </w:rPr>
        <w:t> </w:t>
      </w:r>
      <w:r w:rsidR="00735AFD">
        <w:rPr>
          <w:rStyle w:val="cm-keyword"/>
          <w:rFonts w:ascii="Courier New" w:hAnsi="Courier New" w:cs="Courier New"/>
          <w:color w:val="770088"/>
          <w:sz w:val="16"/>
          <w:szCs w:val="16"/>
          <w:shd w:val="clear" w:color="auto" w:fill="E5E5E5"/>
        </w:rPr>
        <w:t>status</w:t>
      </w:r>
      <w:r w:rsidR="00735AFD">
        <w:rPr>
          <w:rFonts w:ascii="Courier New" w:hAnsi="Courier New" w:cs="Courier New"/>
          <w:color w:val="444444"/>
          <w:sz w:val="16"/>
          <w:szCs w:val="16"/>
          <w:shd w:val="clear" w:color="auto" w:fill="E5E5E5"/>
        </w:rPr>
        <w:t>=</w:t>
      </w:r>
      <w:r w:rsidR="00735AFD">
        <w:rPr>
          <w:rStyle w:val="cm-string"/>
          <w:rFonts w:ascii="Courier New" w:hAnsi="Courier New" w:cs="Courier New"/>
          <w:color w:val="AA1111"/>
          <w:sz w:val="16"/>
          <w:szCs w:val="16"/>
          <w:shd w:val="clear" w:color="auto" w:fill="E5E5E5"/>
        </w:rPr>
        <w:t>'0'</w:t>
      </w:r>
      <w:r w:rsidR="00735AFD">
        <w:rPr>
          <w:rFonts w:ascii="Courier New" w:hAnsi="Courier New" w:cs="Courier New"/>
          <w:color w:val="444444"/>
          <w:sz w:val="16"/>
          <w:szCs w:val="16"/>
          <w:shd w:val="clear" w:color="auto" w:fill="E5E5E5"/>
        </w:rPr>
        <w:t> </w:t>
      </w:r>
      <w:r w:rsidR="00735AFD">
        <w:rPr>
          <w:rStyle w:val="cm-keyword"/>
          <w:rFonts w:ascii="Courier New" w:hAnsi="Courier New" w:cs="Courier New"/>
          <w:color w:val="770088"/>
          <w:sz w:val="16"/>
          <w:szCs w:val="16"/>
          <w:shd w:val="clear" w:color="auto" w:fill="E5E5E5"/>
        </w:rPr>
        <w:t>WHERE</w:t>
      </w:r>
      <w:r w:rsidR="00735AFD">
        <w:rPr>
          <w:rFonts w:ascii="Courier New" w:hAnsi="Courier New" w:cs="Courier New"/>
          <w:color w:val="444444"/>
          <w:sz w:val="16"/>
          <w:szCs w:val="16"/>
          <w:shd w:val="clear" w:color="auto" w:fill="E5E5E5"/>
        </w:rPr>
        <w:t> name=</w:t>
      </w:r>
      <w:r w:rsidR="00735AFD">
        <w:rPr>
          <w:rStyle w:val="cm-string"/>
          <w:rFonts w:ascii="Courier New" w:hAnsi="Courier New" w:cs="Courier New"/>
          <w:color w:val="AA1111"/>
          <w:sz w:val="16"/>
          <w:szCs w:val="16"/>
          <w:shd w:val="clear" w:color="auto" w:fill="E5E5E5"/>
        </w:rPr>
        <w:t>'google_recaptcha'</w:t>
      </w:r>
    </w:p>
    <w:p w:rsidR="00735AFD" w:rsidRPr="00735AFD" w:rsidRDefault="00735AFD" w:rsidP="00735AFD"/>
    <w:p w:rsidR="00A12F32" w:rsidRPr="00B91A8E" w:rsidRDefault="00A12F32" w:rsidP="00A12F32">
      <w:pPr>
        <w:pStyle w:val="Heading1"/>
      </w:pPr>
      <w:r>
        <w:t>Recaptcha for webform</w:t>
      </w:r>
    </w:p>
    <w:p w:rsidR="00A12F32" w:rsidRDefault="00A12F32" w:rsidP="00A12F32">
      <w:pPr>
        <w:pStyle w:val="ListBullet"/>
      </w:pPr>
      <w:r>
        <w:t>Download captcha module and enable</w:t>
      </w:r>
    </w:p>
    <w:p w:rsidR="00A12F32" w:rsidRDefault="00A12F32" w:rsidP="00853A65">
      <w:pPr>
        <w:pStyle w:val="ListBullet"/>
        <w:numPr>
          <w:ilvl w:val="0"/>
          <w:numId w:val="1"/>
        </w:numPr>
      </w:pPr>
      <w:r>
        <w:t xml:space="preserve">Create webformand download webform </w:t>
      </w:r>
      <w:r w:rsidRPr="00A12F32">
        <w:t>captcha_webform</w:t>
      </w:r>
      <w:r>
        <w:t xml:space="preserve"> module and enable</w:t>
      </w:r>
    </w:p>
    <w:p w:rsidR="00A12F32" w:rsidRDefault="00A12F32" w:rsidP="00A12F32">
      <w:pPr>
        <w:pStyle w:val="ListBullet"/>
        <w:numPr>
          <w:ilvl w:val="0"/>
          <w:numId w:val="1"/>
        </w:numPr>
      </w:pPr>
      <w:r>
        <w:t>Add recaptcha module and enable</w:t>
      </w:r>
    </w:p>
    <w:p w:rsidR="005C69C3" w:rsidRDefault="00A12F32" w:rsidP="00A12F32">
      <w:pPr>
        <w:pStyle w:val="ListBullet"/>
        <w:numPr>
          <w:ilvl w:val="0"/>
          <w:numId w:val="1"/>
        </w:numPr>
      </w:pPr>
      <w:r>
        <w:t xml:space="preserve">Go to config people captcha .. select recaptcha for particular webform </w:t>
      </w:r>
    </w:p>
    <w:p w:rsidR="00A12F32" w:rsidRDefault="00A12F32" w:rsidP="00A12F32">
      <w:pPr>
        <w:pStyle w:val="ListBullet"/>
      </w:pPr>
      <w:r>
        <w:t xml:space="preserve">Config-&gt;admin-&gt;people-&gt;captcha go to recaptcha tab and add keys generated using ur local url on this </w:t>
      </w:r>
      <w:hyperlink r:id="rId21" w:history="1">
        <w:r w:rsidRPr="00FE53A2">
          <w:rPr>
            <w:rStyle w:val="Hyperlink"/>
          </w:rPr>
          <w:t>https://www.google.com/recaptcha/admin</w:t>
        </w:r>
      </w:hyperlink>
    </w:p>
    <w:p w:rsidR="009E4440" w:rsidRPr="00B91A8E" w:rsidRDefault="009E4440" w:rsidP="009E4440">
      <w:pPr>
        <w:pStyle w:val="Heading1"/>
      </w:pPr>
      <w:r>
        <w:t>Drush installation on windows using composer</w:t>
      </w:r>
    </w:p>
    <w:p w:rsidR="009E4440" w:rsidRDefault="00DD683E" w:rsidP="009E4440">
      <w:pPr>
        <w:pStyle w:val="ListBullet"/>
      </w:pPr>
      <w:hyperlink r:id="rId22" w:history="1">
        <w:r w:rsidR="009E4440" w:rsidRPr="004D181A">
          <w:rPr>
            <w:rStyle w:val="Hyperlink"/>
          </w:rPr>
          <w:t>https://modulesunraveled.com/drush/installing-drush-windows</w:t>
        </w:r>
      </w:hyperlink>
    </w:p>
    <w:p w:rsidR="009E4440" w:rsidRDefault="009E4440" w:rsidP="009E4440">
      <w:pPr>
        <w:pStyle w:val="ListBullet"/>
      </w:pPr>
      <w:r>
        <w:lastRenderedPageBreak/>
        <w:t xml:space="preserve">If u get </w:t>
      </w:r>
      <w:r>
        <w:rPr>
          <w:rFonts w:ascii="Lucida Console" w:hAnsi="Lucida Console" w:cs="Lucida Console"/>
          <w:color w:val="auto"/>
          <w:sz w:val="18"/>
          <w:szCs w:val="18"/>
          <w:lang w:val="en-IN"/>
        </w:rPr>
        <w:t xml:space="preserve">No </w:t>
      </w:r>
      <w:r w:rsidRPr="009E4440">
        <w:rPr>
          <w:rFonts w:ascii="Lucida Console" w:hAnsi="Lucida Console" w:cs="Lucida Console"/>
          <w:b/>
          <w:color w:val="auto"/>
          <w:sz w:val="18"/>
          <w:szCs w:val="18"/>
          <w:lang w:val="en-IN"/>
        </w:rPr>
        <w:t xml:space="preserve">Drupal site found, only 'drush' cache was cleared.                </w:t>
      </w:r>
      <w:r w:rsidRPr="009E4440">
        <w:rPr>
          <w:rFonts w:ascii="Lucida Console" w:hAnsi="Lucida Console" w:cs="Lucida Console"/>
          <w:b/>
          <w:color w:val="FFFF40"/>
          <w:sz w:val="18"/>
          <w:szCs w:val="18"/>
          <w:highlight w:val="black"/>
          <w:lang w:val="en-IN"/>
        </w:rPr>
        <w:t>[warning]</w:t>
      </w:r>
      <w:r>
        <w:rPr>
          <w:rFonts w:ascii="Lucida Console" w:hAnsi="Lucida Console" w:cs="Lucida Console"/>
          <w:b/>
          <w:color w:val="FFFF40"/>
          <w:sz w:val="18"/>
          <w:szCs w:val="18"/>
          <w:lang w:val="en-IN"/>
        </w:rPr>
        <w:t xml:space="preserve"> </w:t>
      </w:r>
      <w:r>
        <w:t xml:space="preserve">then </w:t>
      </w:r>
      <w:r w:rsidRPr="009E4440">
        <w:rPr>
          <w:rFonts w:ascii="Lucida Console" w:hAnsi="Lucida Console" w:cs="Lucida Console"/>
          <w:b/>
          <w:color w:val="auto"/>
          <w:sz w:val="18"/>
          <w:szCs w:val="18"/>
          <w:lang w:val="en-IN"/>
        </w:rPr>
        <w:t>export PATH=/c/xampp/mysql/bin/:$PATH</w:t>
      </w:r>
      <w:r>
        <w:rPr>
          <w:rFonts w:ascii="Lucida Console" w:hAnsi="Lucida Console" w:cs="Lucida Console"/>
          <w:b/>
          <w:color w:val="auto"/>
          <w:sz w:val="18"/>
          <w:szCs w:val="18"/>
          <w:lang w:val="en-IN"/>
        </w:rPr>
        <w:t xml:space="preserve"> </w:t>
      </w:r>
      <w:r>
        <w:t>enter command and check drush cc all</w:t>
      </w:r>
    </w:p>
    <w:p w:rsidR="00E617BE" w:rsidRDefault="00E617BE" w:rsidP="00E617BE">
      <w:pPr>
        <w:pStyle w:val="Heading2"/>
      </w:pPr>
      <w:r>
        <w:t>drush 8 n 7</w:t>
      </w:r>
    </w:p>
    <w:p w:rsidR="00782DC5" w:rsidRDefault="00DD683E" w:rsidP="00782DC5">
      <w:hyperlink r:id="rId23" w:history="1">
        <w:r w:rsidR="00782DC5" w:rsidRPr="00466DCB">
          <w:rPr>
            <w:rStyle w:val="Hyperlink"/>
          </w:rPr>
          <w:t>https://ayesh.me/drush-8-windows-7-8-10</w:t>
        </w:r>
      </w:hyperlink>
    </w:p>
    <w:p w:rsidR="0071607F" w:rsidRDefault="0071607F" w:rsidP="0071607F">
      <w:pPr>
        <w:pStyle w:val="ListParagraph"/>
        <w:numPr>
          <w:ilvl w:val="0"/>
          <w:numId w:val="21"/>
        </w:numPr>
      </w:pPr>
      <w:r>
        <w:t xml:space="preserve">Download compose exe file from </w:t>
      </w:r>
      <w:hyperlink r:id="rId24" w:history="1">
        <w:r w:rsidRPr="002F489C">
          <w:rPr>
            <w:rStyle w:val="Hyperlink"/>
          </w:rPr>
          <w:t>https://getcomposer.org/download/</w:t>
        </w:r>
      </w:hyperlink>
    </w:p>
    <w:p w:rsidR="0071607F" w:rsidRPr="0071607F" w:rsidRDefault="0071607F" w:rsidP="0071607F">
      <w:pPr>
        <w:pStyle w:val="ListParagraph"/>
        <w:numPr>
          <w:ilvl w:val="0"/>
          <w:numId w:val="21"/>
        </w:numPr>
      </w:pPr>
      <w:r>
        <w:t xml:space="preserve">Check in cmd or git bash </w:t>
      </w:r>
      <w:r w:rsidRPr="0071607F">
        <w:rPr>
          <w:b/>
        </w:rPr>
        <w:t xml:space="preserve">composer </w:t>
      </w:r>
      <w:r>
        <w:rPr>
          <w:b/>
        </w:rPr>
        <w:t>–</w:t>
      </w:r>
      <w:r w:rsidRPr="0071607F">
        <w:rPr>
          <w:b/>
        </w:rPr>
        <w:t>V</w:t>
      </w:r>
    </w:p>
    <w:p w:rsidR="0071607F" w:rsidRPr="0071607F" w:rsidRDefault="0071607F" w:rsidP="0071607F">
      <w:pPr>
        <w:pStyle w:val="ListParagraph"/>
        <w:numPr>
          <w:ilvl w:val="0"/>
          <w:numId w:val="21"/>
        </w:numPr>
      </w:pPr>
      <w:r w:rsidRPr="0071607F">
        <w:t>Install drush -</w:t>
      </w:r>
      <w:r>
        <w:rPr>
          <w:b/>
        </w:rPr>
        <w:t xml:space="preserve"> </w:t>
      </w:r>
      <w:r w:rsidRPr="0071607F">
        <w:rPr>
          <w:b/>
        </w:rPr>
        <w:t>composer global require drush/drush:8.*</w:t>
      </w:r>
    </w:p>
    <w:p w:rsidR="0071607F" w:rsidRDefault="0071607F" w:rsidP="0071607F">
      <w:pPr>
        <w:pStyle w:val="ListParagraph"/>
        <w:numPr>
          <w:ilvl w:val="0"/>
          <w:numId w:val="21"/>
        </w:numPr>
      </w:pPr>
      <w:r>
        <w:t xml:space="preserve">Check in cmd or git bash </w:t>
      </w:r>
      <w:r>
        <w:rPr>
          <w:b/>
        </w:rPr>
        <w:t>drush version</w:t>
      </w:r>
    </w:p>
    <w:p w:rsidR="00782DC5" w:rsidRDefault="00782DC5" w:rsidP="00345B8B">
      <w:pPr>
        <w:pStyle w:val="ListParagraph"/>
        <w:numPr>
          <w:ilvl w:val="0"/>
          <w:numId w:val="21"/>
        </w:numPr>
      </w:pPr>
      <w:r>
        <w:t xml:space="preserve">Go to drupal8project and open git bash – </w:t>
      </w:r>
      <w:r w:rsidRPr="00C40A38">
        <w:rPr>
          <w:b/>
        </w:rPr>
        <w:t>drush cache re-build</w:t>
      </w:r>
    </w:p>
    <w:p w:rsidR="00782DC5" w:rsidRDefault="00782DC5" w:rsidP="00345B8B">
      <w:pPr>
        <w:pStyle w:val="ListParagraph"/>
        <w:numPr>
          <w:ilvl w:val="0"/>
          <w:numId w:val="21"/>
        </w:numPr>
      </w:pPr>
      <w:r>
        <w:t xml:space="preserve">Got to drupal7project and open git bash – </w:t>
      </w:r>
      <w:r w:rsidRPr="00C40A38">
        <w:rPr>
          <w:b/>
        </w:rPr>
        <w:t>drush cc all</w:t>
      </w:r>
      <w:r>
        <w:t xml:space="preserve"> </w:t>
      </w:r>
    </w:p>
    <w:p w:rsidR="00782DC5" w:rsidRDefault="00782DC5" w:rsidP="00345B8B">
      <w:pPr>
        <w:ind w:left="720"/>
      </w:pPr>
      <w:r>
        <w:t>(throws error – drupal not found</w:t>
      </w:r>
    </w:p>
    <w:p w:rsidR="00782DC5" w:rsidRDefault="00782DC5" w:rsidP="00345B8B">
      <w:pPr>
        <w:ind w:left="720"/>
      </w:pPr>
      <w:r>
        <w:t xml:space="preserve">Add in PATH user environment variables - </w:t>
      </w:r>
      <w:r w:rsidRPr="00782DC5">
        <w:t>C:</w:t>
      </w:r>
      <w:r w:rsidR="005C7E46">
        <w:t>\</w:t>
      </w:r>
      <w:r w:rsidRPr="00782DC5">
        <w:t>xampp\mysql\bin\</w:t>
      </w:r>
    </w:p>
    <w:p w:rsidR="00782DC5" w:rsidRDefault="00782DC5" w:rsidP="00345B8B">
      <w:pPr>
        <w:ind w:left="720"/>
      </w:pPr>
      <w:r>
        <w:t>Or</w:t>
      </w:r>
    </w:p>
    <w:p w:rsidR="00782DC5" w:rsidRDefault="00782DC5" w:rsidP="00345B8B">
      <w:pPr>
        <w:ind w:left="720"/>
      </w:pPr>
      <w:r w:rsidRPr="00A373A3">
        <w:t>export PATH=/c/xampp/mysql/bin/:$PATH (temporary – it will go after restarting machine)</w:t>
      </w:r>
    </w:p>
    <w:p w:rsidR="00782DC5" w:rsidRDefault="00782DC5" w:rsidP="00345B8B">
      <w:pPr>
        <w:ind w:left="720"/>
      </w:pPr>
      <w:r>
        <w:t>)</w:t>
      </w:r>
    </w:p>
    <w:p w:rsidR="00003AFD" w:rsidRPr="00782DC5" w:rsidRDefault="00003AFD" w:rsidP="00003AFD">
      <w:pPr>
        <w:pStyle w:val="ListParagraph"/>
        <w:numPr>
          <w:ilvl w:val="0"/>
          <w:numId w:val="21"/>
        </w:numPr>
      </w:pPr>
      <w:r>
        <w:t>Restart your machine</w:t>
      </w:r>
    </w:p>
    <w:p w:rsidR="00EA72B1" w:rsidRPr="00B91A8E" w:rsidRDefault="00212C32" w:rsidP="00EA72B1">
      <w:pPr>
        <w:pStyle w:val="Heading1"/>
      </w:pPr>
      <w:r>
        <w:lastRenderedPageBreak/>
        <w:t>Feeds</w:t>
      </w:r>
    </w:p>
    <w:p w:rsidR="00212C32" w:rsidRDefault="00212C32" w:rsidP="00212C32">
      <w:pPr>
        <w:pStyle w:val="Heading2"/>
      </w:pPr>
      <w:r>
        <w:t>Feeds for node</w:t>
      </w:r>
    </w:p>
    <w:p w:rsidR="00D07FBB" w:rsidRDefault="00D07FBB" w:rsidP="00D07FBB">
      <w:pPr>
        <w:pStyle w:val="ListParagraph"/>
        <w:numPr>
          <w:ilvl w:val="0"/>
          <w:numId w:val="19"/>
        </w:numPr>
      </w:pPr>
      <w:r>
        <w:t xml:space="preserve">Create content type and fields </w:t>
      </w:r>
      <w:r>
        <w:rPr>
          <w:noProof/>
          <w:lang w:val="en-IN" w:eastAsia="en-IN"/>
        </w:rPr>
        <w:drawing>
          <wp:inline distT="0" distB="0" distL="0" distR="0" wp14:anchorId="7EE87257" wp14:editId="65F127EF">
            <wp:extent cx="5486400" cy="30848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084830"/>
                    </a:xfrm>
                    <a:prstGeom prst="rect">
                      <a:avLst/>
                    </a:prstGeom>
                  </pic:spPr>
                </pic:pic>
              </a:graphicData>
            </a:graphic>
          </wp:inline>
        </w:drawing>
      </w:r>
    </w:p>
    <w:p w:rsidR="00212C32" w:rsidRDefault="00212C32" w:rsidP="00D07FBB">
      <w:pPr>
        <w:pStyle w:val="ListParagraph"/>
        <w:numPr>
          <w:ilvl w:val="0"/>
          <w:numId w:val="19"/>
        </w:numPr>
      </w:pPr>
      <w:r>
        <w:t>Download feeds module</w:t>
      </w:r>
    </w:p>
    <w:p w:rsidR="00D07FBB" w:rsidRDefault="00D07FBB" w:rsidP="00D07FBB">
      <w:pPr>
        <w:pStyle w:val="ListParagraph"/>
        <w:numPr>
          <w:ilvl w:val="0"/>
          <w:numId w:val="19"/>
        </w:numPr>
      </w:pPr>
      <w:r>
        <w:t>Structure -&gt; Feeds importers -&gt; Add importer</w:t>
      </w:r>
    </w:p>
    <w:p w:rsidR="00D07FBB" w:rsidRPr="00D07FBB" w:rsidRDefault="00D07FBB" w:rsidP="00D07FBB">
      <w:pPr>
        <w:pStyle w:val="ListParagraph"/>
        <w:numPr>
          <w:ilvl w:val="0"/>
          <w:numId w:val="19"/>
        </w:numPr>
        <w:rPr>
          <w:b/>
        </w:rPr>
      </w:pPr>
      <w:r w:rsidRPr="00D07FBB">
        <w:rPr>
          <w:b/>
        </w:rPr>
        <w:t>Import on submission</w:t>
      </w:r>
    </w:p>
    <w:p w:rsidR="00D07FBB" w:rsidRDefault="00D07FBB" w:rsidP="00D07FBB">
      <w:pPr>
        <w:pStyle w:val="ListParagraph"/>
      </w:pPr>
      <w:r>
        <w:rPr>
          <w:noProof/>
          <w:lang w:val="en-IN" w:eastAsia="en-IN"/>
        </w:rPr>
        <w:drawing>
          <wp:inline distT="0" distB="0" distL="0" distR="0" wp14:anchorId="2A1B4C23" wp14:editId="60E64536">
            <wp:extent cx="5486400" cy="3084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084830"/>
                    </a:xfrm>
                    <a:prstGeom prst="rect">
                      <a:avLst/>
                    </a:prstGeom>
                  </pic:spPr>
                </pic:pic>
              </a:graphicData>
            </a:graphic>
          </wp:inline>
        </w:drawing>
      </w:r>
      <w:r>
        <w:t xml:space="preserve"> </w:t>
      </w:r>
    </w:p>
    <w:p w:rsidR="00D07FBB" w:rsidRDefault="00D07FBB" w:rsidP="00D07FBB">
      <w:pPr>
        <w:pStyle w:val="ListParagraph"/>
        <w:numPr>
          <w:ilvl w:val="0"/>
          <w:numId w:val="19"/>
        </w:numPr>
      </w:pPr>
      <w:r>
        <w:t>Fetcher : file upload</w:t>
      </w:r>
    </w:p>
    <w:p w:rsidR="00D07FBB" w:rsidRDefault="00D07FBB" w:rsidP="00D07FBB">
      <w:pPr>
        <w:pStyle w:val="ListParagraph"/>
        <w:numPr>
          <w:ilvl w:val="0"/>
          <w:numId w:val="19"/>
        </w:numPr>
      </w:pPr>
      <w:r>
        <w:lastRenderedPageBreak/>
        <w:t>File upload as it is (chk csv)</w:t>
      </w:r>
    </w:p>
    <w:p w:rsidR="00D07FBB" w:rsidRDefault="00D07FBB" w:rsidP="00D07FBB">
      <w:pPr>
        <w:pStyle w:val="ListParagraph"/>
        <w:numPr>
          <w:ilvl w:val="0"/>
          <w:numId w:val="19"/>
        </w:numPr>
      </w:pPr>
      <w:r>
        <w:t>Parser : csv parser</w:t>
      </w:r>
    </w:p>
    <w:p w:rsidR="00D07FBB" w:rsidRDefault="00D07FBB" w:rsidP="00D07FBB">
      <w:pPr>
        <w:pStyle w:val="ListParagraph"/>
        <w:numPr>
          <w:ilvl w:val="0"/>
          <w:numId w:val="19"/>
        </w:numPr>
      </w:pPr>
      <w:r>
        <w:t>Csv parser : coma</w:t>
      </w:r>
    </w:p>
    <w:p w:rsidR="00D07FBB" w:rsidRDefault="00314514" w:rsidP="00D07FBB">
      <w:pPr>
        <w:pStyle w:val="ListParagraph"/>
        <w:numPr>
          <w:ilvl w:val="0"/>
          <w:numId w:val="19"/>
        </w:numPr>
      </w:pPr>
      <w:r>
        <w:t>Processor : N</w:t>
      </w:r>
      <w:r w:rsidR="00D07FBB">
        <w:t>ode processor</w:t>
      </w:r>
    </w:p>
    <w:p w:rsidR="00D07FBB" w:rsidRDefault="00D07FBB" w:rsidP="00D07FBB">
      <w:pPr>
        <w:pStyle w:val="ListParagraph"/>
        <w:numPr>
          <w:ilvl w:val="0"/>
          <w:numId w:val="19"/>
        </w:numPr>
      </w:pPr>
      <w:r>
        <w:rPr>
          <w:noProof/>
          <w:lang w:val="en-IN" w:eastAsia="en-IN"/>
        </w:rPr>
        <w:drawing>
          <wp:inline distT="0" distB="0" distL="0" distR="0" wp14:anchorId="5D926DFE" wp14:editId="04EEECCB">
            <wp:extent cx="5486400" cy="3084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084830"/>
                    </a:xfrm>
                    <a:prstGeom prst="rect">
                      <a:avLst/>
                    </a:prstGeom>
                  </pic:spPr>
                </pic:pic>
              </a:graphicData>
            </a:graphic>
          </wp:inline>
        </w:drawing>
      </w:r>
    </w:p>
    <w:p w:rsidR="00D07FBB" w:rsidRDefault="00D07FBB" w:rsidP="00D07FBB">
      <w:pPr>
        <w:pStyle w:val="ListParagraph"/>
        <w:numPr>
          <w:ilvl w:val="0"/>
          <w:numId w:val="19"/>
        </w:numPr>
      </w:pPr>
      <w:r>
        <w:rPr>
          <w:noProof/>
          <w:lang w:val="en-IN" w:eastAsia="en-IN"/>
        </w:rPr>
        <w:drawing>
          <wp:inline distT="0" distB="0" distL="0" distR="0" wp14:anchorId="4142D577" wp14:editId="1AC58952">
            <wp:extent cx="5486400" cy="3084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084830"/>
                    </a:xfrm>
                    <a:prstGeom prst="rect">
                      <a:avLst/>
                    </a:prstGeom>
                  </pic:spPr>
                </pic:pic>
              </a:graphicData>
            </a:graphic>
          </wp:inline>
        </w:drawing>
      </w:r>
    </w:p>
    <w:p w:rsidR="00D07FBB" w:rsidRDefault="00D07FBB" w:rsidP="00D07FBB">
      <w:pPr>
        <w:pStyle w:val="ListParagraph"/>
        <w:numPr>
          <w:ilvl w:val="0"/>
          <w:numId w:val="19"/>
        </w:numPr>
      </w:pPr>
      <w:r>
        <w:rPr>
          <w:noProof/>
          <w:lang w:val="en-IN" w:eastAsia="en-IN"/>
        </w:rPr>
        <w:lastRenderedPageBreak/>
        <w:drawing>
          <wp:inline distT="0" distB="0" distL="0" distR="0" wp14:anchorId="16F37322" wp14:editId="5D515A38">
            <wp:extent cx="5486400" cy="3084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084830"/>
                    </a:xfrm>
                    <a:prstGeom prst="rect">
                      <a:avLst/>
                    </a:prstGeom>
                  </pic:spPr>
                </pic:pic>
              </a:graphicData>
            </a:graphic>
          </wp:inline>
        </w:drawing>
      </w:r>
    </w:p>
    <w:p w:rsidR="00D07FBB" w:rsidRDefault="00D07FBB" w:rsidP="00D07FBB">
      <w:pPr>
        <w:pStyle w:val="ListParagraph"/>
        <w:numPr>
          <w:ilvl w:val="0"/>
          <w:numId w:val="19"/>
        </w:numPr>
      </w:pPr>
      <w:r>
        <w:t xml:space="preserve">Create csv file </w:t>
      </w:r>
      <w:r>
        <w:rPr>
          <w:noProof/>
          <w:lang w:val="en-IN" w:eastAsia="en-IN"/>
        </w:rPr>
        <w:drawing>
          <wp:inline distT="0" distB="0" distL="0" distR="0" wp14:anchorId="40FF98A8" wp14:editId="3F5237BA">
            <wp:extent cx="5486400" cy="3084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084830"/>
                    </a:xfrm>
                    <a:prstGeom prst="rect">
                      <a:avLst/>
                    </a:prstGeom>
                  </pic:spPr>
                </pic:pic>
              </a:graphicData>
            </a:graphic>
          </wp:inline>
        </w:drawing>
      </w:r>
    </w:p>
    <w:p w:rsidR="00196CDA" w:rsidRDefault="00DD683E" w:rsidP="00196CDA">
      <w:pPr>
        <w:pStyle w:val="ListParagraph"/>
        <w:numPr>
          <w:ilvl w:val="0"/>
          <w:numId w:val="19"/>
        </w:numPr>
      </w:pPr>
      <w:hyperlink r:id="rId31" w:history="1">
        <w:r w:rsidR="00196CDA" w:rsidRPr="008B7A58">
          <w:rPr>
            <w:rStyle w:val="Hyperlink"/>
          </w:rPr>
          <w:t>http://droplettest.local/import</w:t>
        </w:r>
      </w:hyperlink>
      <w:r w:rsidR="00196CDA">
        <w:t xml:space="preserve"> -&gt; Test -&gt; upload the csv file</w:t>
      </w:r>
    </w:p>
    <w:p w:rsidR="00314514" w:rsidRDefault="00314514" w:rsidP="00314514">
      <w:pPr>
        <w:pStyle w:val="ListParagraph"/>
      </w:pPr>
    </w:p>
    <w:p w:rsidR="00DA632C" w:rsidRDefault="00DA632C" w:rsidP="00314514">
      <w:pPr>
        <w:pStyle w:val="ListParagraph"/>
      </w:pPr>
      <w:r>
        <w:t>For multiple image in Tamper</w:t>
      </w:r>
    </w:p>
    <w:p w:rsidR="00DA632C" w:rsidRDefault="00DA632C" w:rsidP="00314514">
      <w:pPr>
        <w:pStyle w:val="ListParagraph"/>
      </w:pPr>
      <w:r>
        <w:rPr>
          <w:noProof/>
          <w:lang w:val="en-IN" w:eastAsia="en-IN"/>
        </w:rPr>
        <w:lastRenderedPageBreak/>
        <w:drawing>
          <wp:inline distT="0" distB="0" distL="0" distR="0" wp14:anchorId="5C2E779E" wp14:editId="1F6FC621">
            <wp:extent cx="5486400" cy="3084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084830"/>
                    </a:xfrm>
                    <a:prstGeom prst="rect">
                      <a:avLst/>
                    </a:prstGeom>
                  </pic:spPr>
                </pic:pic>
              </a:graphicData>
            </a:graphic>
          </wp:inline>
        </w:drawing>
      </w:r>
    </w:p>
    <w:p w:rsidR="00DA632C" w:rsidRDefault="00DA632C" w:rsidP="00314514">
      <w:pPr>
        <w:pStyle w:val="ListParagraph"/>
      </w:pPr>
      <w:r>
        <w:rPr>
          <w:noProof/>
          <w:lang w:val="en-IN" w:eastAsia="en-IN"/>
        </w:rPr>
        <w:drawing>
          <wp:inline distT="0" distB="0" distL="0" distR="0" wp14:anchorId="0BA4E46A" wp14:editId="21EAB80D">
            <wp:extent cx="5486400" cy="30848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084830"/>
                    </a:xfrm>
                    <a:prstGeom prst="rect">
                      <a:avLst/>
                    </a:prstGeom>
                  </pic:spPr>
                </pic:pic>
              </a:graphicData>
            </a:graphic>
          </wp:inline>
        </w:drawing>
      </w:r>
    </w:p>
    <w:p w:rsidR="00DA632C" w:rsidRDefault="00DA632C" w:rsidP="00314514">
      <w:pPr>
        <w:pStyle w:val="ListParagraph"/>
      </w:pPr>
      <w:r>
        <w:rPr>
          <w:noProof/>
          <w:lang w:val="en-IN" w:eastAsia="en-IN"/>
        </w:rPr>
        <w:lastRenderedPageBreak/>
        <w:drawing>
          <wp:inline distT="0" distB="0" distL="0" distR="0" wp14:anchorId="0BFD6628" wp14:editId="6A48C534">
            <wp:extent cx="5486400" cy="30848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084830"/>
                    </a:xfrm>
                    <a:prstGeom prst="rect">
                      <a:avLst/>
                    </a:prstGeom>
                  </pic:spPr>
                </pic:pic>
              </a:graphicData>
            </a:graphic>
          </wp:inline>
        </w:drawing>
      </w:r>
    </w:p>
    <w:p w:rsidR="00DA632C" w:rsidRDefault="00DA632C" w:rsidP="00314514">
      <w:pPr>
        <w:pStyle w:val="ListParagraph"/>
      </w:pPr>
      <w:r>
        <w:rPr>
          <w:noProof/>
          <w:lang w:val="en-IN" w:eastAsia="en-IN"/>
        </w:rPr>
        <w:drawing>
          <wp:inline distT="0" distB="0" distL="0" distR="0" wp14:anchorId="146204CF" wp14:editId="417BF7AE">
            <wp:extent cx="5486400" cy="30848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084830"/>
                    </a:xfrm>
                    <a:prstGeom prst="rect">
                      <a:avLst/>
                    </a:prstGeom>
                  </pic:spPr>
                </pic:pic>
              </a:graphicData>
            </a:graphic>
          </wp:inline>
        </w:drawing>
      </w:r>
    </w:p>
    <w:p w:rsidR="00DA632C" w:rsidRDefault="00DA632C" w:rsidP="00314514">
      <w:pPr>
        <w:pStyle w:val="ListParagraph"/>
      </w:pPr>
      <w:r>
        <w:rPr>
          <w:noProof/>
          <w:lang w:val="en-IN" w:eastAsia="en-IN"/>
        </w:rPr>
        <w:lastRenderedPageBreak/>
        <w:drawing>
          <wp:inline distT="0" distB="0" distL="0" distR="0" wp14:anchorId="191D7DD5" wp14:editId="09F5BC86">
            <wp:extent cx="5486400" cy="30848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084830"/>
                    </a:xfrm>
                    <a:prstGeom prst="rect">
                      <a:avLst/>
                    </a:prstGeom>
                  </pic:spPr>
                </pic:pic>
              </a:graphicData>
            </a:graphic>
          </wp:inline>
        </w:drawing>
      </w:r>
    </w:p>
    <w:p w:rsidR="00314514" w:rsidRDefault="00314514" w:rsidP="00314514">
      <w:pPr>
        <w:pStyle w:val="Heading2"/>
      </w:pPr>
      <w:r>
        <w:t>Feeds for field collection</w:t>
      </w:r>
    </w:p>
    <w:p w:rsidR="00314514" w:rsidRDefault="00314514" w:rsidP="00314514">
      <w:pPr>
        <w:pStyle w:val="ListParagraph"/>
        <w:numPr>
          <w:ilvl w:val="0"/>
          <w:numId w:val="20"/>
        </w:numPr>
      </w:pPr>
      <w:r>
        <w:t xml:space="preserve">Create field collection items </w:t>
      </w:r>
      <w:r>
        <w:rPr>
          <w:noProof/>
          <w:lang w:val="en-IN" w:eastAsia="en-IN"/>
        </w:rPr>
        <w:drawing>
          <wp:inline distT="0" distB="0" distL="0" distR="0" wp14:anchorId="7692AE56" wp14:editId="0E1DDA67">
            <wp:extent cx="5486400" cy="3084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084830"/>
                    </a:xfrm>
                    <a:prstGeom prst="rect">
                      <a:avLst/>
                    </a:prstGeom>
                  </pic:spPr>
                </pic:pic>
              </a:graphicData>
            </a:graphic>
          </wp:inline>
        </w:drawing>
      </w:r>
    </w:p>
    <w:p w:rsidR="00314514" w:rsidRDefault="00314514" w:rsidP="00314514">
      <w:pPr>
        <w:pStyle w:val="ListParagraph"/>
        <w:numPr>
          <w:ilvl w:val="0"/>
          <w:numId w:val="20"/>
        </w:numPr>
      </w:pPr>
      <w:r>
        <w:t xml:space="preserve">Download </w:t>
      </w:r>
      <w:r w:rsidRPr="00314514">
        <w:t>field_collection_feeds</w:t>
      </w:r>
      <w:r>
        <w:t xml:space="preserve"> module and enable it</w:t>
      </w:r>
    </w:p>
    <w:p w:rsidR="00314514" w:rsidRDefault="00314514" w:rsidP="00314514">
      <w:pPr>
        <w:pStyle w:val="ListParagraph"/>
        <w:numPr>
          <w:ilvl w:val="0"/>
          <w:numId w:val="20"/>
        </w:numPr>
      </w:pPr>
      <w:r>
        <w:lastRenderedPageBreak/>
        <w:t xml:space="preserve">Structure -&gt; Feed importers -&gt; Add importers </w:t>
      </w:r>
      <w:r>
        <w:rPr>
          <w:noProof/>
          <w:lang w:val="en-IN" w:eastAsia="en-IN"/>
        </w:rPr>
        <w:drawing>
          <wp:inline distT="0" distB="0" distL="0" distR="0" wp14:anchorId="6AC408FA" wp14:editId="707DBA5D">
            <wp:extent cx="5486400" cy="30848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084830"/>
                    </a:xfrm>
                    <a:prstGeom prst="rect">
                      <a:avLst/>
                    </a:prstGeom>
                  </pic:spPr>
                </pic:pic>
              </a:graphicData>
            </a:graphic>
          </wp:inline>
        </w:drawing>
      </w:r>
    </w:p>
    <w:p w:rsidR="00314514" w:rsidRDefault="00314514" w:rsidP="00314514">
      <w:pPr>
        <w:pStyle w:val="ListParagraph"/>
        <w:numPr>
          <w:ilvl w:val="0"/>
          <w:numId w:val="20"/>
        </w:numPr>
      </w:pPr>
      <w:r>
        <w:t>Fetcher : file upload</w:t>
      </w:r>
    </w:p>
    <w:p w:rsidR="00314514" w:rsidRDefault="00314514" w:rsidP="00314514">
      <w:pPr>
        <w:pStyle w:val="ListParagraph"/>
        <w:numPr>
          <w:ilvl w:val="0"/>
          <w:numId w:val="20"/>
        </w:numPr>
      </w:pPr>
      <w:r>
        <w:t>File upload as it is (chk csv)</w:t>
      </w:r>
    </w:p>
    <w:p w:rsidR="00314514" w:rsidRDefault="00314514" w:rsidP="00314514">
      <w:pPr>
        <w:pStyle w:val="ListParagraph"/>
        <w:numPr>
          <w:ilvl w:val="0"/>
          <w:numId w:val="20"/>
        </w:numPr>
      </w:pPr>
      <w:r>
        <w:t>Parser : csv parser</w:t>
      </w:r>
    </w:p>
    <w:p w:rsidR="00314514" w:rsidRDefault="00314514" w:rsidP="00314514">
      <w:pPr>
        <w:pStyle w:val="ListParagraph"/>
        <w:numPr>
          <w:ilvl w:val="0"/>
          <w:numId w:val="20"/>
        </w:numPr>
      </w:pPr>
      <w:r>
        <w:t>Csv parser : coma</w:t>
      </w:r>
    </w:p>
    <w:p w:rsidR="00314514" w:rsidRDefault="00314514" w:rsidP="00314514">
      <w:pPr>
        <w:pStyle w:val="ListParagraph"/>
        <w:numPr>
          <w:ilvl w:val="0"/>
          <w:numId w:val="20"/>
        </w:numPr>
      </w:pPr>
      <w:r>
        <w:t>Processor : Field collection processor</w:t>
      </w:r>
    </w:p>
    <w:p w:rsidR="00314514" w:rsidRDefault="00314514" w:rsidP="00314514">
      <w:pPr>
        <w:pStyle w:val="ListParagraph"/>
        <w:numPr>
          <w:ilvl w:val="0"/>
          <w:numId w:val="20"/>
        </w:numPr>
      </w:pPr>
      <w:r>
        <w:rPr>
          <w:noProof/>
          <w:lang w:val="en-IN" w:eastAsia="en-IN"/>
        </w:rPr>
        <w:drawing>
          <wp:inline distT="0" distB="0" distL="0" distR="0" wp14:anchorId="61AFA1D9" wp14:editId="0AEABF1B">
            <wp:extent cx="5486400" cy="3084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3084830"/>
                    </a:xfrm>
                    <a:prstGeom prst="rect">
                      <a:avLst/>
                    </a:prstGeom>
                  </pic:spPr>
                </pic:pic>
              </a:graphicData>
            </a:graphic>
          </wp:inline>
        </w:drawing>
      </w:r>
    </w:p>
    <w:p w:rsidR="00314514" w:rsidRDefault="00314514" w:rsidP="00314514">
      <w:pPr>
        <w:pStyle w:val="ListParagraph"/>
        <w:numPr>
          <w:ilvl w:val="0"/>
          <w:numId w:val="20"/>
        </w:numPr>
      </w:pPr>
      <w:r>
        <w:rPr>
          <w:noProof/>
          <w:lang w:val="en-IN" w:eastAsia="en-IN"/>
        </w:rPr>
        <w:lastRenderedPageBreak/>
        <w:drawing>
          <wp:inline distT="0" distB="0" distL="0" distR="0" wp14:anchorId="51257C79" wp14:editId="7E8AE183">
            <wp:extent cx="5486400" cy="3084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084830"/>
                    </a:xfrm>
                    <a:prstGeom prst="rect">
                      <a:avLst/>
                    </a:prstGeom>
                  </pic:spPr>
                </pic:pic>
              </a:graphicData>
            </a:graphic>
          </wp:inline>
        </w:drawing>
      </w:r>
    </w:p>
    <w:p w:rsidR="00314514" w:rsidRDefault="00314514" w:rsidP="00314514">
      <w:pPr>
        <w:pStyle w:val="ListParagraph"/>
        <w:numPr>
          <w:ilvl w:val="0"/>
          <w:numId w:val="20"/>
        </w:numPr>
      </w:pPr>
      <w:r>
        <w:t>Is field keep it uncheck if u using title or nid as host entity guid</w:t>
      </w:r>
    </w:p>
    <w:p w:rsidR="00314514" w:rsidRDefault="00314514" w:rsidP="00314514">
      <w:pPr>
        <w:pStyle w:val="ListParagraph"/>
        <w:numPr>
          <w:ilvl w:val="0"/>
          <w:numId w:val="20"/>
        </w:numPr>
      </w:pPr>
      <w:r>
        <w:rPr>
          <w:noProof/>
          <w:lang w:val="en-IN" w:eastAsia="en-IN"/>
        </w:rPr>
        <w:drawing>
          <wp:inline distT="0" distB="0" distL="0" distR="0" wp14:anchorId="7893A30F" wp14:editId="3460B33A">
            <wp:extent cx="5486400" cy="30848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3084830"/>
                    </a:xfrm>
                    <a:prstGeom prst="rect">
                      <a:avLst/>
                    </a:prstGeom>
                  </pic:spPr>
                </pic:pic>
              </a:graphicData>
            </a:graphic>
          </wp:inline>
        </w:drawing>
      </w:r>
    </w:p>
    <w:p w:rsidR="00314514" w:rsidRDefault="00314514" w:rsidP="00314514">
      <w:pPr>
        <w:pStyle w:val="ListParagraph"/>
        <w:numPr>
          <w:ilvl w:val="0"/>
          <w:numId w:val="20"/>
        </w:numPr>
      </w:pPr>
      <w:r>
        <w:rPr>
          <w:noProof/>
          <w:lang w:val="en-IN" w:eastAsia="en-IN"/>
        </w:rPr>
        <w:lastRenderedPageBreak/>
        <w:drawing>
          <wp:inline distT="0" distB="0" distL="0" distR="0" wp14:anchorId="281AA642" wp14:editId="34F29143">
            <wp:extent cx="5486400" cy="3084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084830"/>
                    </a:xfrm>
                    <a:prstGeom prst="rect">
                      <a:avLst/>
                    </a:prstGeom>
                  </pic:spPr>
                </pic:pic>
              </a:graphicData>
            </a:graphic>
          </wp:inline>
        </w:drawing>
      </w:r>
    </w:p>
    <w:p w:rsidR="00314514" w:rsidRDefault="00DD683E" w:rsidP="00314514">
      <w:pPr>
        <w:pStyle w:val="ListParagraph"/>
        <w:numPr>
          <w:ilvl w:val="0"/>
          <w:numId w:val="20"/>
        </w:numPr>
      </w:pPr>
      <w:hyperlink r:id="rId43" w:history="1">
        <w:r w:rsidR="00314514" w:rsidRPr="008B7A58">
          <w:rPr>
            <w:rStyle w:val="Hyperlink"/>
          </w:rPr>
          <w:t>http://droplettest.local/import</w:t>
        </w:r>
      </w:hyperlink>
      <w:r w:rsidR="00314514">
        <w:t xml:space="preserve"> -&gt; Field collection test</w:t>
      </w:r>
      <w:r w:rsidR="00971D71">
        <w:t xml:space="preserve"> -&gt; upload the csv and check</w:t>
      </w:r>
    </w:p>
    <w:p w:rsidR="001726BA" w:rsidRDefault="001726BA" w:rsidP="001726BA">
      <w:pPr>
        <w:pStyle w:val="Heading2"/>
      </w:pPr>
      <w:r>
        <w:t>Feeds for field collection for unlimited (corporate structure)</w:t>
      </w:r>
      <w:r w:rsidR="00A85A92">
        <w:t>changes</w:t>
      </w:r>
    </w:p>
    <w:p w:rsidR="001726BA" w:rsidRDefault="001726BA" w:rsidP="001726BA">
      <w:pPr>
        <w:pStyle w:val="ListParagraph"/>
        <w:numPr>
          <w:ilvl w:val="0"/>
          <w:numId w:val="20"/>
        </w:numPr>
      </w:pPr>
      <w:r>
        <w:t xml:space="preserve">Download </w:t>
      </w:r>
      <w:r w:rsidRPr="00314514">
        <w:t>field_collection_feeds</w:t>
      </w:r>
      <w:r>
        <w:t xml:space="preserve"> module and enable it</w:t>
      </w:r>
    </w:p>
    <w:p w:rsidR="001726BA" w:rsidRDefault="00A85A92" w:rsidP="00314514">
      <w:pPr>
        <w:pStyle w:val="ListParagraph"/>
        <w:numPr>
          <w:ilvl w:val="0"/>
          <w:numId w:val="20"/>
        </w:numPr>
      </w:pPr>
      <w:r>
        <w:t>Field collection processor –select “ Do no update “</w:t>
      </w:r>
    </w:p>
    <w:p w:rsidR="00A85A92" w:rsidRDefault="00A85A92" w:rsidP="00314514">
      <w:pPr>
        <w:pStyle w:val="ListParagraph"/>
        <w:numPr>
          <w:ilvl w:val="0"/>
          <w:numId w:val="20"/>
        </w:numPr>
      </w:pPr>
      <w:r>
        <w:t>Host entity type – select “content” (node was not available)</w:t>
      </w:r>
    </w:p>
    <w:p w:rsidR="00A85A92" w:rsidRDefault="00A85A92" w:rsidP="00314514">
      <w:pPr>
        <w:pStyle w:val="ListParagraph"/>
        <w:numPr>
          <w:ilvl w:val="0"/>
          <w:numId w:val="20"/>
        </w:numPr>
      </w:pPr>
      <w:r>
        <w:rPr>
          <w:noProof/>
          <w:lang w:val="en-IN" w:eastAsia="en-IN"/>
        </w:rPr>
        <w:drawing>
          <wp:inline distT="0" distB="0" distL="0" distR="0" wp14:anchorId="40BE8444" wp14:editId="5F0E5941">
            <wp:extent cx="5486400" cy="30848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084830"/>
                    </a:xfrm>
                    <a:prstGeom prst="rect">
                      <a:avLst/>
                    </a:prstGeom>
                  </pic:spPr>
                </pic:pic>
              </a:graphicData>
            </a:graphic>
          </wp:inline>
        </w:drawing>
      </w:r>
    </w:p>
    <w:p w:rsidR="000C6EDA" w:rsidRPr="00314514" w:rsidRDefault="000C6EDA" w:rsidP="00314514">
      <w:pPr>
        <w:pStyle w:val="ListParagraph"/>
        <w:numPr>
          <w:ilvl w:val="0"/>
          <w:numId w:val="20"/>
        </w:numPr>
      </w:pPr>
      <w:r>
        <w:rPr>
          <w:noProof/>
          <w:lang w:val="en-IN" w:eastAsia="en-IN"/>
        </w:rPr>
        <w:lastRenderedPageBreak/>
        <w:drawing>
          <wp:inline distT="0" distB="0" distL="0" distR="0" wp14:anchorId="555BE930" wp14:editId="3EADA724">
            <wp:extent cx="5486400" cy="30848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084830"/>
                    </a:xfrm>
                    <a:prstGeom prst="rect">
                      <a:avLst/>
                    </a:prstGeom>
                  </pic:spPr>
                </pic:pic>
              </a:graphicData>
            </a:graphic>
          </wp:inline>
        </w:drawing>
      </w:r>
    </w:p>
    <w:p w:rsidR="00212C32" w:rsidRDefault="005365D0" w:rsidP="005365D0">
      <w:pPr>
        <w:pStyle w:val="Heading2"/>
      </w:pPr>
      <w:r>
        <w:t>Notes</w:t>
      </w:r>
    </w:p>
    <w:p w:rsidR="005365D0" w:rsidRDefault="005365D0" w:rsidP="005365D0">
      <w:r>
        <w:t>upload image from external link</w:t>
      </w:r>
    </w:p>
    <w:p w:rsidR="005365D0" w:rsidRDefault="005365D0" w:rsidP="005365D0">
      <w:r>
        <w:t>multiple taxonomies</w:t>
      </w:r>
    </w:p>
    <w:p w:rsidR="005365D0" w:rsidRDefault="005365D0" w:rsidP="005365D0">
      <w:r>
        <w:t>multiple field collection</w:t>
      </w:r>
    </w:p>
    <w:p w:rsidR="005365D0" w:rsidRDefault="005365D0" w:rsidP="005365D0">
      <w:r>
        <w:t>-----------------</w:t>
      </w:r>
    </w:p>
    <w:p w:rsidR="005365D0" w:rsidRDefault="005365D0" w:rsidP="005365D0">
      <w:r>
        <w:t xml:space="preserve">notes </w:t>
      </w:r>
    </w:p>
    <w:p w:rsidR="005365D0" w:rsidRDefault="005365D0" w:rsidP="005365D0">
      <w:r>
        <w:t xml:space="preserve">keep unique title </w:t>
      </w:r>
    </w:p>
    <w:p w:rsidR="005365D0" w:rsidRDefault="005365D0" w:rsidP="005365D0">
      <w:r>
        <w:t>import on submission</w:t>
      </w:r>
    </w:p>
    <w:p w:rsidR="005365D0" w:rsidRDefault="005365D0" w:rsidP="005365D0">
      <w:r>
        <w:t>field collection</w:t>
      </w:r>
    </w:p>
    <w:p w:rsidR="005365D0" w:rsidRDefault="00DD683E" w:rsidP="005365D0">
      <w:hyperlink r:id="rId46" w:history="1">
        <w:r w:rsidR="005365D0" w:rsidRPr="008B7A58">
          <w:rPr>
            <w:rStyle w:val="Hyperlink"/>
          </w:rPr>
          <w:t>https://www.drupal.org/node/1831004</w:t>
        </w:r>
      </w:hyperlink>
    </w:p>
    <w:p w:rsidR="005365D0" w:rsidRDefault="005365D0" w:rsidP="005365D0">
      <w:r>
        <w:t>keep as field checkbox uncheck</w:t>
      </w:r>
    </w:p>
    <w:p w:rsidR="00701F64" w:rsidRDefault="00B040F2" w:rsidP="005365D0">
      <w:pPr>
        <w:rPr>
          <w:b/>
        </w:rPr>
      </w:pPr>
      <w:r>
        <w:rPr>
          <w:b/>
        </w:rPr>
        <w:t>Note: csv</w:t>
      </w:r>
      <w:r w:rsidR="00701F64" w:rsidRPr="00701F64">
        <w:rPr>
          <w:b/>
        </w:rPr>
        <w:t xml:space="preserve"> are kept in documents/feeds csv folder</w:t>
      </w:r>
    </w:p>
    <w:p w:rsidR="00064ECD" w:rsidRDefault="00FD0102" w:rsidP="00FD0102">
      <w:pPr>
        <w:pStyle w:val="Heading1"/>
      </w:pPr>
      <w:r>
        <w:lastRenderedPageBreak/>
        <w:t>For arabic</w:t>
      </w:r>
    </w:p>
    <w:p w:rsidR="00FD0102" w:rsidRDefault="00FD0102" w:rsidP="00FD0102">
      <w:r>
        <w:t>Take guid as tnid for both content (en &amp; ar) same nid for both and imprt it will get imported as separate node with same guid in feeds_item table in sql. To make the connection , run the below query</w:t>
      </w:r>
    </w:p>
    <w:p w:rsidR="00FD0102" w:rsidRDefault="00FD0102" w:rsidP="00FD0102">
      <w:pPr>
        <w:rPr>
          <w:b/>
          <w:color w:val="000000" w:themeColor="text1"/>
        </w:rPr>
      </w:pPr>
      <w:r w:rsidRPr="00FD0102">
        <w:rPr>
          <w:b/>
          <w:color w:val="000000" w:themeColor="text1"/>
        </w:rPr>
        <w:t>UPDATE mub_node n, mub_feeds_item lng1, mub_feeds_item lng2 SET n.tnid = lng1.entity_id WHERE ( n.nid = lng1.entity_id OR n.nid = lng2.entity_id ) AND lng1.id='story' AND lng2.guid=lng1.guid AND lng2.id='story'</w:t>
      </w:r>
    </w:p>
    <w:p w:rsidR="00C6571F" w:rsidRDefault="00DD683E" w:rsidP="00FD0102">
      <w:pPr>
        <w:rPr>
          <w:rStyle w:val="cm-string"/>
          <w:rFonts w:ascii="Courier New" w:hAnsi="Courier New" w:cs="Courier New"/>
          <w:color w:val="AA1111"/>
          <w:sz w:val="16"/>
          <w:szCs w:val="16"/>
          <w:shd w:val="clear" w:color="auto" w:fill="E5E5E5"/>
        </w:rPr>
      </w:pPr>
      <w:hyperlink r:id="rId47" w:tgtFrame="mysql_doc" w:history="1">
        <w:r w:rsidR="00C6571F">
          <w:rPr>
            <w:rStyle w:val="Hyperlink"/>
            <w:rFonts w:ascii="Courier New" w:hAnsi="Courier New" w:cs="Courier New"/>
            <w:color w:val="235A81"/>
            <w:sz w:val="16"/>
            <w:szCs w:val="16"/>
            <w:shd w:val="clear" w:color="auto" w:fill="E5E5E5"/>
          </w:rPr>
          <w:t>UPDATE</w:t>
        </w:r>
      </w:hyperlink>
      <w:r w:rsidR="00C6571F">
        <w:rPr>
          <w:rFonts w:ascii="Courier New" w:hAnsi="Courier New" w:cs="Courier New"/>
          <w:color w:val="444444"/>
          <w:sz w:val="16"/>
          <w:szCs w:val="16"/>
          <w:shd w:val="clear" w:color="auto" w:fill="E5E5E5"/>
        </w:rPr>
        <w:t> mub_node n, mub_field_data_field_translation_nid lng1, mub_field_data_field_translation_nid lng2 </w:t>
      </w:r>
      <w:hyperlink r:id="rId48" w:tgtFrame="mysql_doc" w:history="1">
        <w:r w:rsidR="00C6571F">
          <w:rPr>
            <w:rStyle w:val="Hyperlink"/>
            <w:rFonts w:ascii="Courier New" w:hAnsi="Courier New" w:cs="Courier New"/>
            <w:color w:val="235A81"/>
            <w:sz w:val="16"/>
            <w:szCs w:val="16"/>
            <w:shd w:val="clear" w:color="auto" w:fill="E5E5E5"/>
          </w:rPr>
          <w:t>SET</w:t>
        </w:r>
      </w:hyperlink>
      <w:r w:rsidR="00C6571F">
        <w:rPr>
          <w:rFonts w:ascii="Courier New" w:hAnsi="Courier New" w:cs="Courier New"/>
          <w:color w:val="444444"/>
          <w:sz w:val="16"/>
          <w:szCs w:val="16"/>
          <w:shd w:val="clear" w:color="auto" w:fill="E5E5E5"/>
        </w:rPr>
        <w:t> n</w:t>
      </w:r>
      <w:r w:rsidR="00C6571F">
        <w:rPr>
          <w:rStyle w:val="cm-variable-2"/>
          <w:rFonts w:ascii="Courier New" w:hAnsi="Courier New" w:cs="Courier New"/>
          <w:color w:val="0055AA"/>
          <w:sz w:val="16"/>
          <w:szCs w:val="16"/>
          <w:shd w:val="clear" w:color="auto" w:fill="E5E5E5"/>
        </w:rPr>
        <w:t>.tnid</w:t>
      </w:r>
      <w:r w:rsidR="00C6571F">
        <w:rPr>
          <w:rFonts w:ascii="Courier New" w:hAnsi="Courier New" w:cs="Courier New"/>
          <w:color w:val="444444"/>
          <w:sz w:val="16"/>
          <w:szCs w:val="16"/>
          <w:shd w:val="clear" w:color="auto" w:fill="E5E5E5"/>
        </w:rPr>
        <w:t> = lng1</w:t>
      </w:r>
      <w:r w:rsidR="00C6571F">
        <w:rPr>
          <w:rStyle w:val="cm-variable-2"/>
          <w:rFonts w:ascii="Courier New" w:hAnsi="Courier New" w:cs="Courier New"/>
          <w:color w:val="0055AA"/>
          <w:sz w:val="16"/>
          <w:szCs w:val="16"/>
          <w:shd w:val="clear" w:color="auto" w:fill="E5E5E5"/>
        </w:rPr>
        <w:t>.entity_id</w:t>
      </w:r>
      <w:r w:rsidR="00C6571F">
        <w:rPr>
          <w:rFonts w:ascii="Courier New" w:hAnsi="Courier New" w:cs="Courier New"/>
          <w:color w:val="444444"/>
          <w:sz w:val="16"/>
          <w:szCs w:val="16"/>
          <w:shd w:val="clear" w:color="auto" w:fill="E5E5E5"/>
        </w:rPr>
        <w:t> </w:t>
      </w:r>
      <w:r w:rsidR="00C6571F">
        <w:rPr>
          <w:rStyle w:val="cm-keyword"/>
          <w:rFonts w:ascii="Courier New" w:hAnsi="Courier New" w:cs="Courier New"/>
          <w:color w:val="770088"/>
          <w:sz w:val="16"/>
          <w:szCs w:val="16"/>
          <w:shd w:val="clear" w:color="auto" w:fill="E5E5E5"/>
        </w:rPr>
        <w:t>WHERE</w:t>
      </w:r>
      <w:r w:rsidR="00C6571F">
        <w:rPr>
          <w:rFonts w:ascii="Courier New" w:hAnsi="Courier New" w:cs="Courier New"/>
          <w:color w:val="444444"/>
          <w:sz w:val="16"/>
          <w:szCs w:val="16"/>
          <w:shd w:val="clear" w:color="auto" w:fill="E5E5E5"/>
        </w:rPr>
        <w:t> ( n</w:t>
      </w:r>
      <w:r w:rsidR="00C6571F">
        <w:rPr>
          <w:rStyle w:val="cm-variable-2"/>
          <w:rFonts w:ascii="Courier New" w:hAnsi="Courier New" w:cs="Courier New"/>
          <w:color w:val="0055AA"/>
          <w:sz w:val="16"/>
          <w:szCs w:val="16"/>
          <w:shd w:val="clear" w:color="auto" w:fill="E5E5E5"/>
        </w:rPr>
        <w:t>.nid</w:t>
      </w:r>
      <w:r w:rsidR="00C6571F">
        <w:rPr>
          <w:rFonts w:ascii="Courier New" w:hAnsi="Courier New" w:cs="Courier New"/>
          <w:color w:val="444444"/>
          <w:sz w:val="16"/>
          <w:szCs w:val="16"/>
          <w:shd w:val="clear" w:color="auto" w:fill="E5E5E5"/>
        </w:rPr>
        <w:t> = lng1</w:t>
      </w:r>
      <w:r w:rsidR="00C6571F">
        <w:rPr>
          <w:rStyle w:val="cm-variable-2"/>
          <w:rFonts w:ascii="Courier New" w:hAnsi="Courier New" w:cs="Courier New"/>
          <w:color w:val="0055AA"/>
          <w:sz w:val="16"/>
          <w:szCs w:val="16"/>
          <w:shd w:val="clear" w:color="auto" w:fill="E5E5E5"/>
        </w:rPr>
        <w:t>.entity_id</w:t>
      </w:r>
      <w:r w:rsidR="00C6571F">
        <w:rPr>
          <w:rFonts w:ascii="Courier New" w:hAnsi="Courier New" w:cs="Courier New"/>
          <w:color w:val="444444"/>
          <w:sz w:val="16"/>
          <w:szCs w:val="16"/>
          <w:shd w:val="clear" w:color="auto" w:fill="E5E5E5"/>
        </w:rPr>
        <w:t> </w:t>
      </w:r>
      <w:hyperlink r:id="rId49" w:anchor="operator_or" w:tgtFrame="mysql_doc" w:history="1">
        <w:r w:rsidR="00C6571F">
          <w:rPr>
            <w:rStyle w:val="Hyperlink"/>
            <w:rFonts w:ascii="Courier New" w:hAnsi="Courier New" w:cs="Courier New"/>
            <w:color w:val="235A81"/>
            <w:sz w:val="16"/>
            <w:szCs w:val="16"/>
            <w:shd w:val="clear" w:color="auto" w:fill="E5E5E5"/>
          </w:rPr>
          <w:t>OR</w:t>
        </w:r>
      </w:hyperlink>
      <w:r w:rsidR="00C6571F">
        <w:rPr>
          <w:rFonts w:ascii="Courier New" w:hAnsi="Courier New" w:cs="Courier New"/>
          <w:color w:val="444444"/>
          <w:sz w:val="16"/>
          <w:szCs w:val="16"/>
          <w:shd w:val="clear" w:color="auto" w:fill="E5E5E5"/>
        </w:rPr>
        <w:t> n</w:t>
      </w:r>
      <w:r w:rsidR="00C6571F">
        <w:rPr>
          <w:rStyle w:val="cm-variable-2"/>
          <w:rFonts w:ascii="Courier New" w:hAnsi="Courier New" w:cs="Courier New"/>
          <w:color w:val="0055AA"/>
          <w:sz w:val="16"/>
          <w:szCs w:val="16"/>
          <w:shd w:val="clear" w:color="auto" w:fill="E5E5E5"/>
        </w:rPr>
        <w:t>.nid</w:t>
      </w:r>
      <w:r w:rsidR="00C6571F">
        <w:rPr>
          <w:rFonts w:ascii="Courier New" w:hAnsi="Courier New" w:cs="Courier New"/>
          <w:color w:val="444444"/>
          <w:sz w:val="16"/>
          <w:szCs w:val="16"/>
          <w:shd w:val="clear" w:color="auto" w:fill="E5E5E5"/>
        </w:rPr>
        <w:t>=lng2</w:t>
      </w:r>
      <w:r w:rsidR="00C6571F">
        <w:rPr>
          <w:rStyle w:val="cm-variable-2"/>
          <w:rFonts w:ascii="Courier New" w:hAnsi="Courier New" w:cs="Courier New"/>
          <w:color w:val="0055AA"/>
          <w:sz w:val="16"/>
          <w:szCs w:val="16"/>
          <w:shd w:val="clear" w:color="auto" w:fill="E5E5E5"/>
        </w:rPr>
        <w:t>.entity_id</w:t>
      </w:r>
      <w:r w:rsidR="00C6571F">
        <w:rPr>
          <w:rFonts w:ascii="Courier New" w:hAnsi="Courier New" w:cs="Courier New"/>
          <w:color w:val="444444"/>
          <w:sz w:val="16"/>
          <w:szCs w:val="16"/>
          <w:shd w:val="clear" w:color="auto" w:fill="E5E5E5"/>
        </w:rPr>
        <w:t> ) </w:t>
      </w:r>
      <w:hyperlink r:id="rId50" w:anchor="operator_and" w:tgtFrame="mysql_doc" w:history="1">
        <w:r w:rsidR="00C6571F">
          <w:rPr>
            <w:rStyle w:val="Hyperlink"/>
            <w:rFonts w:ascii="Courier New" w:hAnsi="Courier New" w:cs="Courier New"/>
            <w:color w:val="235A81"/>
            <w:sz w:val="16"/>
            <w:szCs w:val="16"/>
            <w:shd w:val="clear" w:color="auto" w:fill="E5E5E5"/>
          </w:rPr>
          <w:t>AND</w:t>
        </w:r>
      </w:hyperlink>
      <w:r w:rsidR="00C6571F">
        <w:rPr>
          <w:rFonts w:ascii="Courier New" w:hAnsi="Courier New" w:cs="Courier New"/>
          <w:color w:val="444444"/>
          <w:sz w:val="16"/>
          <w:szCs w:val="16"/>
          <w:shd w:val="clear" w:color="auto" w:fill="E5E5E5"/>
        </w:rPr>
        <w:t> lng1</w:t>
      </w:r>
      <w:r w:rsidR="00C6571F">
        <w:rPr>
          <w:rStyle w:val="cm-variable-2"/>
          <w:rFonts w:ascii="Courier New" w:hAnsi="Courier New" w:cs="Courier New"/>
          <w:color w:val="0055AA"/>
          <w:sz w:val="16"/>
          <w:szCs w:val="16"/>
          <w:shd w:val="clear" w:color="auto" w:fill="E5E5E5"/>
        </w:rPr>
        <w:t>.bundle</w:t>
      </w:r>
      <w:r w:rsidR="00C6571F">
        <w:rPr>
          <w:rFonts w:ascii="Courier New" w:hAnsi="Courier New" w:cs="Courier New"/>
          <w:color w:val="444444"/>
          <w:sz w:val="16"/>
          <w:szCs w:val="16"/>
          <w:shd w:val="clear" w:color="auto" w:fill="E5E5E5"/>
        </w:rPr>
        <w:t>=</w:t>
      </w:r>
      <w:r w:rsidR="00C6571F">
        <w:rPr>
          <w:rStyle w:val="cm-string"/>
          <w:rFonts w:ascii="Courier New" w:hAnsi="Courier New" w:cs="Courier New"/>
          <w:color w:val="AA1111"/>
          <w:sz w:val="16"/>
          <w:szCs w:val="16"/>
          <w:shd w:val="clear" w:color="auto" w:fill="E5E5E5"/>
        </w:rPr>
        <w:t>'weyana_story'</w:t>
      </w:r>
      <w:r w:rsidR="00C6571F">
        <w:rPr>
          <w:rFonts w:ascii="Courier New" w:hAnsi="Courier New" w:cs="Courier New"/>
          <w:color w:val="444444"/>
          <w:sz w:val="16"/>
          <w:szCs w:val="16"/>
          <w:shd w:val="clear" w:color="auto" w:fill="E5E5E5"/>
        </w:rPr>
        <w:t> </w:t>
      </w:r>
      <w:hyperlink r:id="rId51" w:anchor="operator_and" w:tgtFrame="mysql_doc" w:history="1">
        <w:r w:rsidR="00C6571F">
          <w:rPr>
            <w:rStyle w:val="Hyperlink"/>
            <w:rFonts w:ascii="Courier New" w:hAnsi="Courier New" w:cs="Courier New"/>
            <w:color w:val="235A81"/>
            <w:sz w:val="16"/>
            <w:szCs w:val="16"/>
            <w:shd w:val="clear" w:color="auto" w:fill="E5E5E5"/>
          </w:rPr>
          <w:t>AND</w:t>
        </w:r>
      </w:hyperlink>
      <w:r w:rsidR="00C6571F">
        <w:rPr>
          <w:rFonts w:ascii="Courier New" w:hAnsi="Courier New" w:cs="Courier New"/>
          <w:color w:val="444444"/>
          <w:sz w:val="16"/>
          <w:szCs w:val="16"/>
          <w:shd w:val="clear" w:color="auto" w:fill="E5E5E5"/>
        </w:rPr>
        <w:t> lng2</w:t>
      </w:r>
      <w:r w:rsidR="00C6571F">
        <w:rPr>
          <w:rStyle w:val="cm-variable-2"/>
          <w:rFonts w:ascii="Courier New" w:hAnsi="Courier New" w:cs="Courier New"/>
          <w:color w:val="0055AA"/>
          <w:sz w:val="16"/>
          <w:szCs w:val="16"/>
          <w:shd w:val="clear" w:color="auto" w:fill="E5E5E5"/>
        </w:rPr>
        <w:t>.field_translation_nid_value</w:t>
      </w:r>
      <w:r w:rsidR="00C6571F">
        <w:rPr>
          <w:rFonts w:ascii="Courier New" w:hAnsi="Courier New" w:cs="Courier New"/>
          <w:color w:val="444444"/>
          <w:sz w:val="16"/>
          <w:szCs w:val="16"/>
          <w:shd w:val="clear" w:color="auto" w:fill="E5E5E5"/>
        </w:rPr>
        <w:t>=lng1</w:t>
      </w:r>
      <w:r w:rsidR="00C6571F">
        <w:rPr>
          <w:rStyle w:val="cm-variable-2"/>
          <w:rFonts w:ascii="Courier New" w:hAnsi="Courier New" w:cs="Courier New"/>
          <w:color w:val="0055AA"/>
          <w:sz w:val="16"/>
          <w:szCs w:val="16"/>
          <w:shd w:val="clear" w:color="auto" w:fill="E5E5E5"/>
        </w:rPr>
        <w:t>.field_translation_nid_value</w:t>
      </w:r>
      <w:r w:rsidR="00C6571F">
        <w:rPr>
          <w:rFonts w:ascii="Courier New" w:hAnsi="Courier New" w:cs="Courier New"/>
          <w:color w:val="444444"/>
          <w:sz w:val="16"/>
          <w:szCs w:val="16"/>
          <w:shd w:val="clear" w:color="auto" w:fill="E5E5E5"/>
        </w:rPr>
        <w:t> </w:t>
      </w:r>
      <w:hyperlink r:id="rId52" w:anchor="operator_and" w:tgtFrame="mysql_doc" w:history="1">
        <w:r w:rsidR="00C6571F">
          <w:rPr>
            <w:rStyle w:val="Hyperlink"/>
            <w:rFonts w:ascii="Courier New" w:hAnsi="Courier New" w:cs="Courier New"/>
            <w:color w:val="235A81"/>
            <w:sz w:val="16"/>
            <w:szCs w:val="16"/>
            <w:shd w:val="clear" w:color="auto" w:fill="E5E5E5"/>
          </w:rPr>
          <w:t>AND</w:t>
        </w:r>
      </w:hyperlink>
      <w:r w:rsidR="00C6571F">
        <w:rPr>
          <w:rFonts w:ascii="Courier New" w:hAnsi="Courier New" w:cs="Courier New"/>
          <w:color w:val="444444"/>
          <w:sz w:val="16"/>
          <w:szCs w:val="16"/>
          <w:shd w:val="clear" w:color="auto" w:fill="E5E5E5"/>
        </w:rPr>
        <w:t> lng2</w:t>
      </w:r>
      <w:r w:rsidR="00C6571F">
        <w:rPr>
          <w:rStyle w:val="cm-variable-2"/>
          <w:rFonts w:ascii="Courier New" w:hAnsi="Courier New" w:cs="Courier New"/>
          <w:color w:val="0055AA"/>
          <w:sz w:val="16"/>
          <w:szCs w:val="16"/>
          <w:shd w:val="clear" w:color="auto" w:fill="E5E5E5"/>
        </w:rPr>
        <w:t>.bundle</w:t>
      </w:r>
      <w:r w:rsidR="00C6571F">
        <w:rPr>
          <w:rFonts w:ascii="Courier New" w:hAnsi="Courier New" w:cs="Courier New"/>
          <w:color w:val="444444"/>
          <w:sz w:val="16"/>
          <w:szCs w:val="16"/>
          <w:shd w:val="clear" w:color="auto" w:fill="E5E5E5"/>
        </w:rPr>
        <w:t>=</w:t>
      </w:r>
      <w:r w:rsidR="00C6571F">
        <w:rPr>
          <w:rStyle w:val="cm-string"/>
          <w:rFonts w:ascii="Courier New" w:hAnsi="Courier New" w:cs="Courier New"/>
          <w:color w:val="AA1111"/>
          <w:sz w:val="16"/>
          <w:szCs w:val="16"/>
          <w:shd w:val="clear" w:color="auto" w:fill="E5E5E5"/>
        </w:rPr>
        <w:t>'weyana_story'</w:t>
      </w:r>
    </w:p>
    <w:p w:rsidR="008E7313" w:rsidRDefault="008E7313" w:rsidP="00FD0102">
      <w:pPr>
        <w:rPr>
          <w:rStyle w:val="cm-string"/>
          <w:rFonts w:ascii="Courier New" w:hAnsi="Courier New" w:cs="Courier New"/>
          <w:color w:val="AA1111"/>
          <w:sz w:val="16"/>
          <w:szCs w:val="16"/>
          <w:shd w:val="clear" w:color="auto" w:fill="E5E5E5"/>
        </w:rPr>
      </w:pPr>
    </w:p>
    <w:p w:rsidR="008E7313" w:rsidRDefault="008E7313" w:rsidP="00FD0102">
      <w:pPr>
        <w:rPr>
          <w:rStyle w:val="cm-string"/>
          <w:rFonts w:ascii="Courier New" w:hAnsi="Courier New" w:cs="Courier New"/>
          <w:color w:val="AA1111"/>
          <w:sz w:val="16"/>
          <w:szCs w:val="16"/>
          <w:shd w:val="clear" w:color="auto" w:fill="E5E5E5"/>
        </w:rPr>
      </w:pPr>
      <w:r>
        <w:rPr>
          <w:rStyle w:val="cm-string"/>
          <w:rFonts w:ascii="Courier New" w:hAnsi="Courier New" w:cs="Courier New"/>
          <w:color w:val="AA1111"/>
          <w:sz w:val="16"/>
          <w:szCs w:val="16"/>
          <w:shd w:val="clear" w:color="auto" w:fill="E5E5E5"/>
        </w:rPr>
        <w:t>Football Player</w:t>
      </w:r>
    </w:p>
    <w:p w:rsidR="008E7313" w:rsidRDefault="008E7313" w:rsidP="00FD0102">
      <w:pPr>
        <w:rPr>
          <w:rStyle w:val="cm-string"/>
          <w:rFonts w:ascii="Courier New" w:hAnsi="Courier New" w:cs="Courier New"/>
          <w:color w:val="AA1111"/>
          <w:sz w:val="16"/>
          <w:szCs w:val="16"/>
          <w:shd w:val="clear" w:color="auto" w:fill="E5E5E5"/>
        </w:rPr>
      </w:pPr>
      <w:r w:rsidRPr="008E7313">
        <w:rPr>
          <w:rStyle w:val="cm-string"/>
          <w:rFonts w:ascii="Courier New" w:hAnsi="Courier New" w:cs="Courier New"/>
          <w:color w:val="AA1111"/>
          <w:sz w:val="16"/>
          <w:szCs w:val="16"/>
          <w:shd w:val="clear" w:color="auto" w:fill="E5E5E5"/>
        </w:rPr>
        <w:t>update mub_node nc, mub_node n, mub_field_data_field_common c set nc.tnid = n.nid where ( n.title = c.field_common_value and nc.nid = c.entity_id ) and c.bundle = 'football_player'</w:t>
      </w:r>
    </w:p>
    <w:p w:rsidR="00546169" w:rsidRDefault="00546169" w:rsidP="00FD0102">
      <w:pPr>
        <w:rPr>
          <w:rStyle w:val="cm-string"/>
          <w:rFonts w:ascii="Courier New" w:hAnsi="Courier New" w:cs="Courier New"/>
          <w:color w:val="AA1111"/>
          <w:sz w:val="16"/>
          <w:szCs w:val="16"/>
          <w:shd w:val="clear" w:color="auto" w:fill="E5E5E5"/>
        </w:rPr>
      </w:pPr>
      <w:r w:rsidRPr="00546169">
        <w:rPr>
          <w:rStyle w:val="cm-string"/>
          <w:rFonts w:ascii="Courier New" w:hAnsi="Courier New" w:cs="Courier New"/>
          <w:color w:val="AA1111"/>
          <w:sz w:val="16"/>
          <w:szCs w:val="16"/>
          <w:shd w:val="clear" w:color="auto" w:fill="E5E5E5"/>
        </w:rPr>
        <w:t>print_r(db_query("update mub_node nc, mub_node n, mub_field_data_field_common c set nc.tnid = n.nid where ( n.title = c.field_common_value and nc.nid = c.entity_id ) and c.bundle = 'football_player'")-&gt;rowCount());</w:t>
      </w:r>
    </w:p>
    <w:p w:rsidR="008E7313" w:rsidRDefault="008E7313" w:rsidP="00FD0102">
      <w:pPr>
        <w:rPr>
          <w:rStyle w:val="cm-string"/>
          <w:rFonts w:ascii="Courier New" w:hAnsi="Courier New" w:cs="Courier New"/>
          <w:color w:val="AA1111"/>
          <w:sz w:val="16"/>
          <w:szCs w:val="16"/>
          <w:shd w:val="clear" w:color="auto" w:fill="E5E5E5"/>
        </w:rPr>
      </w:pPr>
      <w:r w:rsidRPr="008E7313">
        <w:rPr>
          <w:rStyle w:val="cm-string"/>
          <w:rFonts w:ascii="Courier New" w:hAnsi="Courier New" w:cs="Courier New"/>
          <w:color w:val="AA1111"/>
          <w:sz w:val="16"/>
          <w:szCs w:val="16"/>
          <w:shd w:val="clear" w:color="auto" w:fill="E5E5E5"/>
        </w:rPr>
        <w:t>update mub_node nc, mub_node n set nc.tnid = n.tnid where nc.nid = n.tnid and nc.type = 'football_player'</w:t>
      </w:r>
    </w:p>
    <w:p w:rsidR="00546169" w:rsidRDefault="00546169" w:rsidP="00546169">
      <w:pPr>
        <w:rPr>
          <w:rStyle w:val="cm-string"/>
          <w:rFonts w:ascii="Courier New" w:hAnsi="Courier New" w:cs="Courier New"/>
          <w:color w:val="AA1111"/>
          <w:sz w:val="16"/>
          <w:szCs w:val="16"/>
          <w:shd w:val="clear" w:color="auto" w:fill="E5E5E5"/>
        </w:rPr>
      </w:pPr>
      <w:r w:rsidRPr="00546169">
        <w:rPr>
          <w:rStyle w:val="cm-string"/>
          <w:rFonts w:ascii="Courier New" w:hAnsi="Courier New" w:cs="Courier New"/>
          <w:color w:val="AA1111"/>
          <w:sz w:val="16"/>
          <w:szCs w:val="16"/>
          <w:shd w:val="clear" w:color="auto" w:fill="E5E5E5"/>
        </w:rPr>
        <w:t>print_r(db_query("</w:t>
      </w:r>
      <w:r w:rsidRPr="008E7313">
        <w:rPr>
          <w:rStyle w:val="cm-string"/>
          <w:rFonts w:ascii="Courier New" w:hAnsi="Courier New" w:cs="Courier New"/>
          <w:color w:val="AA1111"/>
          <w:sz w:val="16"/>
          <w:szCs w:val="16"/>
          <w:shd w:val="clear" w:color="auto" w:fill="E5E5E5"/>
        </w:rPr>
        <w:t>update mub_node nc, mub_node n set nc.tnid = n.tnid where nc.nid = n.tnid and nc.type = 'football_player'</w:t>
      </w:r>
      <w:r w:rsidRPr="00546169">
        <w:rPr>
          <w:rStyle w:val="cm-string"/>
          <w:rFonts w:ascii="Courier New" w:hAnsi="Courier New" w:cs="Courier New"/>
          <w:color w:val="AA1111"/>
          <w:sz w:val="16"/>
          <w:szCs w:val="16"/>
          <w:shd w:val="clear" w:color="auto" w:fill="E5E5E5"/>
        </w:rPr>
        <w:t>")-&gt;rowCount());</w:t>
      </w:r>
    </w:p>
    <w:p w:rsidR="00546169" w:rsidRDefault="00546169" w:rsidP="00FD0102">
      <w:pPr>
        <w:rPr>
          <w:rStyle w:val="cm-string"/>
          <w:rFonts w:ascii="Courier New" w:hAnsi="Courier New" w:cs="Courier New"/>
          <w:color w:val="AA1111"/>
          <w:sz w:val="16"/>
          <w:szCs w:val="16"/>
          <w:shd w:val="clear" w:color="auto" w:fill="E5E5E5"/>
        </w:rPr>
      </w:pPr>
    </w:p>
    <w:p w:rsidR="001A60FC" w:rsidRDefault="001A60FC" w:rsidP="00FD0102">
      <w:pPr>
        <w:rPr>
          <w:rStyle w:val="cm-string"/>
          <w:rFonts w:ascii="Courier New" w:hAnsi="Courier New" w:cs="Courier New"/>
          <w:color w:val="AA1111"/>
          <w:sz w:val="16"/>
          <w:szCs w:val="16"/>
          <w:shd w:val="clear" w:color="auto" w:fill="E5E5E5"/>
        </w:rPr>
      </w:pPr>
    </w:p>
    <w:p w:rsidR="001A60FC" w:rsidRDefault="001A60FC" w:rsidP="001A60FC">
      <w:pPr>
        <w:rPr>
          <w:rStyle w:val="cm-string"/>
          <w:rFonts w:ascii="Courier New" w:hAnsi="Courier New" w:cs="Courier New"/>
          <w:color w:val="AA1111"/>
          <w:sz w:val="16"/>
          <w:szCs w:val="16"/>
          <w:shd w:val="clear" w:color="auto" w:fill="E5E5E5"/>
        </w:rPr>
      </w:pPr>
      <w:r w:rsidRPr="008E7313">
        <w:rPr>
          <w:rStyle w:val="cm-string"/>
          <w:rFonts w:ascii="Courier New" w:hAnsi="Courier New" w:cs="Courier New"/>
          <w:color w:val="AA1111"/>
          <w:sz w:val="16"/>
          <w:szCs w:val="16"/>
          <w:shd w:val="clear" w:color="auto" w:fill="E5E5E5"/>
        </w:rPr>
        <w:t xml:space="preserve">update mub_node nc, mub_node n, mub_field_data_field_common c set nc.tnid = n.nid where ( n.title = c.field_common_value and nc.nid = c.entity_id ) and c.bundle = </w:t>
      </w:r>
      <w:r w:rsidRPr="001A60FC">
        <w:rPr>
          <w:rStyle w:val="cm-string"/>
          <w:rFonts w:ascii="Courier New" w:hAnsi="Courier New" w:cs="Courier New"/>
          <w:color w:val="AA1111"/>
          <w:sz w:val="16"/>
          <w:szCs w:val="16"/>
          <w:shd w:val="clear" w:color="auto" w:fill="E5E5E5"/>
        </w:rPr>
        <w:t>'football_team'</w:t>
      </w:r>
    </w:p>
    <w:p w:rsidR="001A60FC" w:rsidRDefault="001A60FC" w:rsidP="00FD0102">
      <w:pPr>
        <w:rPr>
          <w:rStyle w:val="cm-string"/>
          <w:rFonts w:ascii="Courier New" w:hAnsi="Courier New" w:cs="Courier New"/>
          <w:color w:val="AA1111"/>
          <w:sz w:val="16"/>
          <w:szCs w:val="16"/>
          <w:shd w:val="clear" w:color="auto" w:fill="E5E5E5"/>
        </w:rPr>
      </w:pPr>
    </w:p>
    <w:p w:rsidR="001A60FC" w:rsidRDefault="001A60FC" w:rsidP="00FD0102">
      <w:pPr>
        <w:rPr>
          <w:rStyle w:val="cm-string"/>
          <w:rFonts w:ascii="Courier New" w:hAnsi="Courier New" w:cs="Courier New"/>
          <w:color w:val="AA1111"/>
          <w:sz w:val="16"/>
          <w:szCs w:val="16"/>
          <w:shd w:val="clear" w:color="auto" w:fill="E5E5E5"/>
        </w:rPr>
      </w:pPr>
      <w:r w:rsidRPr="001A60FC">
        <w:rPr>
          <w:rStyle w:val="cm-string"/>
          <w:rFonts w:ascii="Courier New" w:hAnsi="Courier New" w:cs="Courier New"/>
          <w:color w:val="AA1111"/>
          <w:sz w:val="16"/>
          <w:szCs w:val="16"/>
          <w:shd w:val="clear" w:color="auto" w:fill="E5E5E5"/>
        </w:rPr>
        <w:t>update mub_node nc, mub_node n set nc.tnid = n.tnid where nc.nid = n.tnid and nc.type = 'football_team'</w:t>
      </w:r>
    </w:p>
    <w:p w:rsidR="000B38B5" w:rsidRDefault="000B38B5" w:rsidP="00FD0102">
      <w:pPr>
        <w:rPr>
          <w:rStyle w:val="cm-string"/>
          <w:rFonts w:ascii="Courier New" w:hAnsi="Courier New" w:cs="Courier New"/>
          <w:color w:val="AA1111"/>
          <w:sz w:val="16"/>
          <w:szCs w:val="16"/>
          <w:shd w:val="clear" w:color="auto" w:fill="E5E5E5"/>
        </w:rPr>
      </w:pPr>
    </w:p>
    <w:p w:rsidR="000B38B5" w:rsidRDefault="000B38B5" w:rsidP="000B38B5">
      <w:pPr>
        <w:rPr>
          <w:rStyle w:val="cm-string"/>
          <w:rFonts w:ascii="Courier New" w:hAnsi="Courier New" w:cs="Courier New"/>
          <w:color w:val="AA1111"/>
          <w:sz w:val="16"/>
          <w:szCs w:val="16"/>
          <w:shd w:val="clear" w:color="auto" w:fill="E5E5E5"/>
        </w:rPr>
      </w:pPr>
      <w:r w:rsidRPr="008E7313">
        <w:rPr>
          <w:rStyle w:val="cm-string"/>
          <w:rFonts w:ascii="Courier New" w:hAnsi="Courier New" w:cs="Courier New"/>
          <w:color w:val="AA1111"/>
          <w:sz w:val="16"/>
          <w:szCs w:val="16"/>
          <w:shd w:val="clear" w:color="auto" w:fill="E5E5E5"/>
        </w:rPr>
        <w:t xml:space="preserve">update mub_node nc, mub_node n, mub_field_data_field_common c set nc.tnid = n.nid where ( n.title = c.field_common_value and nc.nid = c.entity_id ) and c.bundle = </w:t>
      </w:r>
      <w:r w:rsidRPr="001A60FC">
        <w:rPr>
          <w:rStyle w:val="cm-string"/>
          <w:rFonts w:ascii="Courier New" w:hAnsi="Courier New" w:cs="Courier New"/>
          <w:color w:val="AA1111"/>
          <w:sz w:val="16"/>
          <w:szCs w:val="16"/>
          <w:shd w:val="clear" w:color="auto" w:fill="E5E5E5"/>
        </w:rPr>
        <w:t>'football_</w:t>
      </w:r>
      <w:r>
        <w:rPr>
          <w:rStyle w:val="cm-string"/>
          <w:rFonts w:ascii="Courier New" w:hAnsi="Courier New" w:cs="Courier New"/>
          <w:color w:val="AA1111"/>
          <w:sz w:val="16"/>
          <w:szCs w:val="16"/>
          <w:shd w:val="clear" w:color="auto" w:fill="E5E5E5"/>
        </w:rPr>
        <w:t>group</w:t>
      </w:r>
      <w:r w:rsidRPr="001A60FC">
        <w:rPr>
          <w:rStyle w:val="cm-string"/>
          <w:rFonts w:ascii="Courier New" w:hAnsi="Courier New" w:cs="Courier New"/>
          <w:color w:val="AA1111"/>
          <w:sz w:val="16"/>
          <w:szCs w:val="16"/>
          <w:shd w:val="clear" w:color="auto" w:fill="E5E5E5"/>
        </w:rPr>
        <w:t>'</w:t>
      </w:r>
    </w:p>
    <w:p w:rsidR="000B38B5" w:rsidRDefault="000B38B5" w:rsidP="000B38B5">
      <w:pPr>
        <w:rPr>
          <w:rStyle w:val="cm-string"/>
          <w:rFonts w:ascii="Courier New" w:hAnsi="Courier New" w:cs="Courier New"/>
          <w:color w:val="AA1111"/>
          <w:sz w:val="16"/>
          <w:szCs w:val="16"/>
          <w:shd w:val="clear" w:color="auto" w:fill="E5E5E5"/>
        </w:rPr>
      </w:pPr>
    </w:p>
    <w:p w:rsidR="000B38B5" w:rsidRDefault="000B38B5" w:rsidP="000B38B5">
      <w:pPr>
        <w:rPr>
          <w:rStyle w:val="cm-string"/>
          <w:rFonts w:ascii="Courier New" w:hAnsi="Courier New" w:cs="Courier New"/>
          <w:color w:val="AA1111"/>
          <w:sz w:val="16"/>
          <w:szCs w:val="16"/>
          <w:shd w:val="clear" w:color="auto" w:fill="E5E5E5"/>
        </w:rPr>
      </w:pPr>
      <w:r w:rsidRPr="001A60FC">
        <w:rPr>
          <w:rStyle w:val="cm-string"/>
          <w:rFonts w:ascii="Courier New" w:hAnsi="Courier New" w:cs="Courier New"/>
          <w:color w:val="AA1111"/>
          <w:sz w:val="16"/>
          <w:szCs w:val="16"/>
          <w:shd w:val="clear" w:color="auto" w:fill="E5E5E5"/>
        </w:rPr>
        <w:t>update mub_node nc, mub_node n set nc.tnid = n.tnid where nc.nid = n.tnid and nc.type = 'football_</w:t>
      </w:r>
      <w:r>
        <w:rPr>
          <w:rStyle w:val="cm-string"/>
          <w:rFonts w:ascii="Courier New" w:hAnsi="Courier New" w:cs="Courier New"/>
          <w:color w:val="AA1111"/>
          <w:sz w:val="16"/>
          <w:szCs w:val="16"/>
          <w:shd w:val="clear" w:color="auto" w:fill="E5E5E5"/>
        </w:rPr>
        <w:t>group</w:t>
      </w:r>
      <w:r w:rsidRPr="001A60FC">
        <w:rPr>
          <w:rStyle w:val="cm-string"/>
          <w:rFonts w:ascii="Courier New" w:hAnsi="Courier New" w:cs="Courier New"/>
          <w:color w:val="AA1111"/>
          <w:sz w:val="16"/>
          <w:szCs w:val="16"/>
          <w:shd w:val="clear" w:color="auto" w:fill="E5E5E5"/>
        </w:rPr>
        <w:t>'</w:t>
      </w:r>
    </w:p>
    <w:p w:rsidR="008C7D20" w:rsidRDefault="008C7D20" w:rsidP="000B38B5">
      <w:pPr>
        <w:rPr>
          <w:rStyle w:val="cm-string"/>
          <w:rFonts w:ascii="Courier New" w:hAnsi="Courier New" w:cs="Courier New"/>
          <w:color w:val="AA1111"/>
          <w:sz w:val="16"/>
          <w:szCs w:val="16"/>
          <w:shd w:val="clear" w:color="auto" w:fill="E5E5E5"/>
        </w:rPr>
      </w:pPr>
    </w:p>
    <w:p w:rsidR="00660C28" w:rsidRDefault="00DD683E" w:rsidP="008C7D20">
      <w:pPr>
        <w:rPr>
          <w:rStyle w:val="cm-string"/>
          <w:rFonts w:ascii="Courier New" w:hAnsi="Courier New" w:cs="Courier New"/>
          <w:color w:val="AA1111"/>
          <w:sz w:val="16"/>
          <w:szCs w:val="16"/>
          <w:shd w:val="clear" w:color="auto" w:fill="E5E5E5"/>
        </w:rPr>
      </w:pPr>
      <w:hyperlink r:id="rId53" w:tgtFrame="mysql_doc" w:history="1">
        <w:r w:rsidR="00660C28">
          <w:rPr>
            <w:rStyle w:val="Hyperlink"/>
            <w:rFonts w:ascii="Courier New" w:hAnsi="Courier New" w:cs="Courier New"/>
            <w:color w:val="235A81"/>
            <w:sz w:val="16"/>
            <w:szCs w:val="16"/>
            <w:shd w:val="clear" w:color="auto" w:fill="E5E5E5"/>
          </w:rPr>
          <w:t>update</w:t>
        </w:r>
      </w:hyperlink>
      <w:r w:rsidR="00660C28">
        <w:rPr>
          <w:rFonts w:ascii="Courier New" w:hAnsi="Courier New" w:cs="Courier New"/>
          <w:color w:val="444444"/>
          <w:sz w:val="16"/>
          <w:szCs w:val="16"/>
          <w:shd w:val="clear" w:color="auto" w:fill="E5E5E5"/>
        </w:rPr>
        <w:t> mub_node nc, mub_node n, mub_field_data_field_common c </w:t>
      </w:r>
      <w:hyperlink r:id="rId54" w:tgtFrame="mysql_doc" w:history="1">
        <w:r w:rsidR="00660C28">
          <w:rPr>
            <w:rStyle w:val="Hyperlink"/>
            <w:rFonts w:ascii="Courier New" w:hAnsi="Courier New" w:cs="Courier New"/>
            <w:color w:val="235A81"/>
            <w:sz w:val="16"/>
            <w:szCs w:val="16"/>
            <w:shd w:val="clear" w:color="auto" w:fill="E5E5E5"/>
          </w:rPr>
          <w:t>set</w:t>
        </w:r>
      </w:hyperlink>
      <w:r w:rsidR="00660C28">
        <w:rPr>
          <w:rFonts w:ascii="Courier New" w:hAnsi="Courier New" w:cs="Courier New"/>
          <w:color w:val="444444"/>
          <w:sz w:val="16"/>
          <w:szCs w:val="16"/>
          <w:shd w:val="clear" w:color="auto" w:fill="E5E5E5"/>
        </w:rPr>
        <w:t> nc</w:t>
      </w:r>
      <w:r w:rsidR="00660C28">
        <w:rPr>
          <w:rStyle w:val="cm-variable-2"/>
          <w:rFonts w:ascii="Courier New" w:hAnsi="Courier New" w:cs="Courier New"/>
          <w:color w:val="0055AA"/>
          <w:sz w:val="16"/>
          <w:szCs w:val="16"/>
          <w:shd w:val="clear" w:color="auto" w:fill="E5E5E5"/>
        </w:rPr>
        <w:t>.tnid</w:t>
      </w:r>
      <w:r w:rsidR="00660C28">
        <w:rPr>
          <w:rFonts w:ascii="Courier New" w:hAnsi="Courier New" w:cs="Courier New"/>
          <w:color w:val="444444"/>
          <w:sz w:val="16"/>
          <w:szCs w:val="16"/>
          <w:shd w:val="clear" w:color="auto" w:fill="E5E5E5"/>
        </w:rPr>
        <w:t> = n</w:t>
      </w:r>
      <w:r w:rsidR="00660C28">
        <w:rPr>
          <w:rStyle w:val="cm-variable-2"/>
          <w:rFonts w:ascii="Courier New" w:hAnsi="Courier New" w:cs="Courier New"/>
          <w:color w:val="0055AA"/>
          <w:sz w:val="16"/>
          <w:szCs w:val="16"/>
          <w:shd w:val="clear" w:color="auto" w:fill="E5E5E5"/>
        </w:rPr>
        <w:t>.nid</w:t>
      </w:r>
      <w:r w:rsidR="00660C28">
        <w:rPr>
          <w:rFonts w:ascii="Courier New" w:hAnsi="Courier New" w:cs="Courier New"/>
          <w:color w:val="444444"/>
          <w:sz w:val="16"/>
          <w:szCs w:val="16"/>
          <w:shd w:val="clear" w:color="auto" w:fill="E5E5E5"/>
        </w:rPr>
        <w:t> </w:t>
      </w:r>
      <w:r w:rsidR="00660C28">
        <w:rPr>
          <w:rStyle w:val="cm-keyword"/>
          <w:rFonts w:ascii="Courier New" w:hAnsi="Courier New" w:cs="Courier New"/>
          <w:color w:val="770088"/>
          <w:sz w:val="16"/>
          <w:szCs w:val="16"/>
          <w:shd w:val="clear" w:color="auto" w:fill="E5E5E5"/>
        </w:rPr>
        <w:t>where</w:t>
      </w:r>
      <w:r w:rsidR="00660C28">
        <w:rPr>
          <w:rFonts w:ascii="Courier New" w:hAnsi="Courier New" w:cs="Courier New"/>
          <w:color w:val="444444"/>
          <w:sz w:val="16"/>
          <w:szCs w:val="16"/>
          <w:shd w:val="clear" w:color="auto" w:fill="E5E5E5"/>
        </w:rPr>
        <w:t> ( n</w:t>
      </w:r>
      <w:r w:rsidR="00660C28">
        <w:rPr>
          <w:rStyle w:val="cm-variable-2"/>
          <w:rFonts w:ascii="Courier New" w:hAnsi="Courier New" w:cs="Courier New"/>
          <w:color w:val="0055AA"/>
          <w:sz w:val="16"/>
          <w:szCs w:val="16"/>
          <w:shd w:val="clear" w:color="auto" w:fill="E5E5E5"/>
        </w:rPr>
        <w:t>.title</w:t>
      </w:r>
      <w:r w:rsidR="00660C28">
        <w:rPr>
          <w:rFonts w:ascii="Courier New" w:hAnsi="Courier New" w:cs="Courier New"/>
          <w:color w:val="444444"/>
          <w:sz w:val="16"/>
          <w:szCs w:val="16"/>
          <w:shd w:val="clear" w:color="auto" w:fill="E5E5E5"/>
        </w:rPr>
        <w:t> = c</w:t>
      </w:r>
      <w:r w:rsidR="00660C28">
        <w:rPr>
          <w:rStyle w:val="cm-variable-2"/>
          <w:rFonts w:ascii="Courier New" w:hAnsi="Courier New" w:cs="Courier New"/>
          <w:color w:val="0055AA"/>
          <w:sz w:val="16"/>
          <w:szCs w:val="16"/>
          <w:shd w:val="clear" w:color="auto" w:fill="E5E5E5"/>
        </w:rPr>
        <w:t>.field_common_value</w:t>
      </w:r>
      <w:r w:rsidR="00660C28">
        <w:rPr>
          <w:rFonts w:ascii="Courier New" w:hAnsi="Courier New" w:cs="Courier New"/>
          <w:color w:val="444444"/>
          <w:sz w:val="16"/>
          <w:szCs w:val="16"/>
          <w:shd w:val="clear" w:color="auto" w:fill="E5E5E5"/>
        </w:rPr>
        <w:t> </w:t>
      </w:r>
      <w:hyperlink r:id="rId55" w:anchor="operator_and" w:tgtFrame="mysql_doc" w:history="1">
        <w:r w:rsidR="00660C28">
          <w:rPr>
            <w:rStyle w:val="Hyperlink"/>
            <w:rFonts w:ascii="Courier New" w:hAnsi="Courier New" w:cs="Courier New"/>
            <w:color w:val="235A81"/>
            <w:sz w:val="16"/>
            <w:szCs w:val="16"/>
            <w:shd w:val="clear" w:color="auto" w:fill="E5E5E5"/>
          </w:rPr>
          <w:t>and</w:t>
        </w:r>
      </w:hyperlink>
      <w:r w:rsidR="00660C28">
        <w:rPr>
          <w:rFonts w:ascii="Courier New" w:hAnsi="Courier New" w:cs="Courier New"/>
          <w:color w:val="444444"/>
          <w:sz w:val="16"/>
          <w:szCs w:val="16"/>
          <w:shd w:val="clear" w:color="auto" w:fill="E5E5E5"/>
        </w:rPr>
        <w:t> nc</w:t>
      </w:r>
      <w:r w:rsidR="00660C28">
        <w:rPr>
          <w:rStyle w:val="cm-variable-2"/>
          <w:rFonts w:ascii="Courier New" w:hAnsi="Courier New" w:cs="Courier New"/>
          <w:color w:val="0055AA"/>
          <w:sz w:val="16"/>
          <w:szCs w:val="16"/>
          <w:shd w:val="clear" w:color="auto" w:fill="E5E5E5"/>
        </w:rPr>
        <w:t>.nid</w:t>
      </w:r>
      <w:r w:rsidR="00660C28">
        <w:rPr>
          <w:rFonts w:ascii="Courier New" w:hAnsi="Courier New" w:cs="Courier New"/>
          <w:color w:val="444444"/>
          <w:sz w:val="16"/>
          <w:szCs w:val="16"/>
          <w:shd w:val="clear" w:color="auto" w:fill="E5E5E5"/>
        </w:rPr>
        <w:t> = c</w:t>
      </w:r>
      <w:r w:rsidR="00660C28">
        <w:rPr>
          <w:rStyle w:val="cm-variable-2"/>
          <w:rFonts w:ascii="Courier New" w:hAnsi="Courier New" w:cs="Courier New"/>
          <w:color w:val="0055AA"/>
          <w:sz w:val="16"/>
          <w:szCs w:val="16"/>
          <w:shd w:val="clear" w:color="auto" w:fill="E5E5E5"/>
        </w:rPr>
        <w:t>.entity_id</w:t>
      </w:r>
      <w:r w:rsidR="00660C28">
        <w:rPr>
          <w:rFonts w:ascii="Courier New" w:hAnsi="Courier New" w:cs="Courier New"/>
          <w:color w:val="444444"/>
          <w:sz w:val="16"/>
          <w:szCs w:val="16"/>
          <w:shd w:val="clear" w:color="auto" w:fill="E5E5E5"/>
        </w:rPr>
        <w:t>) </w:t>
      </w:r>
      <w:hyperlink r:id="rId56" w:anchor="operator_and" w:tgtFrame="mysql_doc" w:history="1">
        <w:r w:rsidR="00660C28">
          <w:rPr>
            <w:rStyle w:val="Hyperlink"/>
            <w:rFonts w:ascii="Courier New" w:hAnsi="Courier New" w:cs="Courier New"/>
            <w:color w:val="235A81"/>
            <w:sz w:val="16"/>
            <w:szCs w:val="16"/>
            <w:shd w:val="clear" w:color="auto" w:fill="E5E5E5"/>
          </w:rPr>
          <w:t>and</w:t>
        </w:r>
      </w:hyperlink>
      <w:r w:rsidR="00660C28">
        <w:rPr>
          <w:rFonts w:ascii="Courier New" w:hAnsi="Courier New" w:cs="Courier New"/>
          <w:color w:val="444444"/>
          <w:sz w:val="16"/>
          <w:szCs w:val="16"/>
          <w:shd w:val="clear" w:color="auto" w:fill="E5E5E5"/>
        </w:rPr>
        <w:t> c</w:t>
      </w:r>
      <w:r w:rsidR="00660C28">
        <w:rPr>
          <w:rStyle w:val="cm-variable-2"/>
          <w:rFonts w:ascii="Courier New" w:hAnsi="Courier New" w:cs="Courier New"/>
          <w:color w:val="0055AA"/>
          <w:sz w:val="16"/>
          <w:szCs w:val="16"/>
          <w:shd w:val="clear" w:color="auto" w:fill="E5E5E5"/>
        </w:rPr>
        <w:t>.bundle</w:t>
      </w:r>
      <w:r w:rsidR="00660C28">
        <w:rPr>
          <w:rFonts w:ascii="Courier New" w:hAnsi="Courier New" w:cs="Courier New"/>
          <w:color w:val="444444"/>
          <w:sz w:val="16"/>
          <w:szCs w:val="16"/>
          <w:shd w:val="clear" w:color="auto" w:fill="E5E5E5"/>
        </w:rPr>
        <w:t> = </w:t>
      </w:r>
      <w:r w:rsidR="00660C28">
        <w:rPr>
          <w:rStyle w:val="cm-string"/>
          <w:rFonts w:ascii="Courier New" w:hAnsi="Courier New" w:cs="Courier New"/>
          <w:color w:val="AA1111"/>
          <w:sz w:val="16"/>
          <w:szCs w:val="16"/>
          <w:shd w:val="clear" w:color="auto" w:fill="E5E5E5"/>
        </w:rPr>
        <w:t>'football_match_schedule'</w:t>
      </w:r>
    </w:p>
    <w:p w:rsidR="008C7D20" w:rsidRDefault="00CB4ADE" w:rsidP="000B38B5">
      <w:pPr>
        <w:rPr>
          <w:rStyle w:val="cm-string"/>
          <w:rFonts w:ascii="Courier New" w:hAnsi="Courier New" w:cs="Courier New"/>
          <w:color w:val="AA1111"/>
          <w:sz w:val="16"/>
          <w:szCs w:val="16"/>
          <w:shd w:val="clear" w:color="auto" w:fill="E5E5E5"/>
        </w:rPr>
      </w:pPr>
      <w:r w:rsidRPr="00CB4ADE">
        <w:rPr>
          <w:rStyle w:val="cm-string"/>
          <w:rFonts w:ascii="Courier New" w:hAnsi="Courier New" w:cs="Courier New"/>
          <w:color w:val="AA1111"/>
          <w:sz w:val="16"/>
          <w:szCs w:val="16"/>
          <w:shd w:val="clear" w:color="auto" w:fill="E5E5E5"/>
        </w:rPr>
        <w:t>update mub_node nc, mub_node n set nc.tnid = n.tnid where nc.nid = n.tnid and nc.type = 'football_match_schedule'</w:t>
      </w:r>
    </w:p>
    <w:p w:rsidR="000B38B5" w:rsidRDefault="00C40E52" w:rsidP="00FD0102">
      <w:pPr>
        <w:rPr>
          <w:rStyle w:val="cm-string"/>
          <w:rFonts w:ascii="Courier New" w:hAnsi="Courier New" w:cs="Courier New"/>
          <w:color w:val="AA1111"/>
          <w:sz w:val="16"/>
          <w:szCs w:val="16"/>
          <w:shd w:val="clear" w:color="auto" w:fill="E5E5E5"/>
        </w:rPr>
      </w:pPr>
      <w:r w:rsidRPr="00C40E52">
        <w:rPr>
          <w:rStyle w:val="cm-string"/>
          <w:rFonts w:ascii="Courier New" w:hAnsi="Courier New" w:cs="Courier New"/>
          <w:color w:val="AA1111"/>
          <w:sz w:val="16"/>
          <w:szCs w:val="16"/>
          <w:shd w:val="clear" w:color="auto" w:fill="E5E5E5"/>
        </w:rPr>
        <w:t>print_r(db_query("UPD</w:t>
      </w:r>
      <w:r w:rsidR="00157934">
        <w:rPr>
          <w:rStyle w:val="cm-string"/>
          <w:rFonts w:ascii="Courier New" w:hAnsi="Courier New" w:cs="Courier New"/>
          <w:color w:val="AA1111"/>
          <w:sz w:val="16"/>
          <w:szCs w:val="16"/>
          <w:shd w:val="clear" w:color="auto" w:fill="E5E5E5"/>
        </w:rPr>
        <w:t>ATE `mub_node` SET `status` = '0</w:t>
      </w:r>
      <w:r w:rsidRPr="00C40E52">
        <w:rPr>
          <w:rStyle w:val="cm-string"/>
          <w:rFonts w:ascii="Courier New" w:hAnsi="Courier New" w:cs="Courier New"/>
          <w:color w:val="AA1111"/>
          <w:sz w:val="16"/>
          <w:szCs w:val="16"/>
          <w:shd w:val="clear" w:color="auto" w:fill="E5E5E5"/>
        </w:rPr>
        <w:t>' WHERE `mub_node`.`nid` = 106;")-&gt;rowCount());</w:t>
      </w:r>
    </w:p>
    <w:p w:rsidR="00C6571F" w:rsidRDefault="00C6571F" w:rsidP="00FD0102">
      <w:pPr>
        <w:rPr>
          <w:rStyle w:val="cm-string"/>
          <w:rFonts w:ascii="Courier New" w:hAnsi="Courier New" w:cs="Courier New"/>
          <w:color w:val="AA1111"/>
          <w:sz w:val="16"/>
          <w:szCs w:val="16"/>
          <w:shd w:val="clear" w:color="auto" w:fill="E5E5E5"/>
        </w:rPr>
      </w:pPr>
    </w:p>
    <w:p w:rsidR="004C4039" w:rsidRDefault="004C4039" w:rsidP="00FD0102">
      <w:pPr>
        <w:rPr>
          <w:rFonts w:ascii="Courier New" w:hAnsi="Courier New" w:cs="Courier New"/>
          <w:color w:val="0055AA"/>
          <w:sz w:val="16"/>
          <w:szCs w:val="16"/>
          <w:shd w:val="clear" w:color="auto" w:fill="E5E5E5"/>
        </w:rPr>
      </w:pPr>
      <w:r>
        <w:rPr>
          <w:b/>
          <w:color w:val="000000" w:themeColor="text1"/>
        </w:rPr>
        <w:t xml:space="preserve">Mub_feeds_itm replace to </w:t>
      </w:r>
      <w:r>
        <w:rPr>
          <w:rFonts w:ascii="Courier New" w:hAnsi="Courier New" w:cs="Courier New"/>
          <w:color w:val="0055AA"/>
          <w:sz w:val="16"/>
          <w:szCs w:val="16"/>
          <w:shd w:val="clear" w:color="auto" w:fill="E5E5E5"/>
        </w:rPr>
        <w:t>mub_field_data_field_translation_nid</w:t>
      </w:r>
    </w:p>
    <w:p w:rsidR="004C4039" w:rsidRDefault="004C4039" w:rsidP="00FD0102">
      <w:pPr>
        <w:rPr>
          <w:rFonts w:ascii="Courier New" w:hAnsi="Courier New" w:cs="Courier New"/>
          <w:color w:val="0055AA"/>
          <w:sz w:val="16"/>
          <w:szCs w:val="16"/>
          <w:shd w:val="clear" w:color="auto" w:fill="E5E5E5"/>
        </w:rPr>
      </w:pPr>
      <w:r>
        <w:rPr>
          <w:rFonts w:ascii="Courier New" w:hAnsi="Courier New" w:cs="Courier New"/>
          <w:color w:val="0055AA"/>
          <w:sz w:val="16"/>
          <w:szCs w:val="16"/>
          <w:shd w:val="clear" w:color="auto" w:fill="E5E5E5"/>
        </w:rPr>
        <w:t>Guid to field_translation_nid_value</w:t>
      </w:r>
    </w:p>
    <w:p w:rsidR="004C4039" w:rsidRDefault="004C4039" w:rsidP="00FD0102">
      <w:pPr>
        <w:rPr>
          <w:rFonts w:ascii="Courier New" w:hAnsi="Courier New" w:cs="Courier New"/>
          <w:color w:val="0055AA"/>
          <w:sz w:val="16"/>
          <w:szCs w:val="16"/>
          <w:shd w:val="clear" w:color="auto" w:fill="E5E5E5"/>
        </w:rPr>
      </w:pPr>
    </w:p>
    <w:p w:rsidR="004C4039" w:rsidRDefault="004C4039" w:rsidP="00FD0102">
      <w:pPr>
        <w:rPr>
          <w:b/>
          <w:color w:val="000000" w:themeColor="text1"/>
        </w:rPr>
      </w:pPr>
    </w:p>
    <w:p w:rsidR="00E95841" w:rsidRPr="00FD0102" w:rsidRDefault="00DD683E" w:rsidP="00FD0102">
      <w:pPr>
        <w:rPr>
          <w:b/>
          <w:color w:val="000000" w:themeColor="text1"/>
        </w:rPr>
      </w:pPr>
      <w:hyperlink r:id="rId57" w:history="1">
        <w:r w:rsidR="00E95841" w:rsidRPr="004525FA">
          <w:rPr>
            <w:rStyle w:val="Hyperlink"/>
            <w:b/>
          </w:rPr>
          <w:t>https://drupal.stackexchange.com/questions/69763/using-feeds-to-import-multiple-languages</w:t>
        </w:r>
      </w:hyperlink>
      <w:r w:rsidR="00E95841">
        <w:rPr>
          <w:b/>
          <w:color w:val="000000" w:themeColor="text1"/>
        </w:rPr>
        <w:t xml:space="preserve"> </w:t>
      </w:r>
    </w:p>
    <w:p w:rsidR="00064ECD" w:rsidRDefault="00064ECD" w:rsidP="00064ECD">
      <w:pPr>
        <w:pStyle w:val="Heading1"/>
      </w:pPr>
      <w:r>
        <w:t>Excel sheet formula for unlimited images explode by |</w:t>
      </w:r>
    </w:p>
    <w:p w:rsidR="00064ECD" w:rsidRPr="00064ECD" w:rsidRDefault="00064ECD" w:rsidP="00670C95">
      <w:pPr>
        <w:ind w:firstLine="720"/>
      </w:pPr>
      <w:r w:rsidRPr="00064ECD">
        <w:t>=CONCATENATEMULTIPLE(B1:B6,"|")</w:t>
      </w:r>
    </w:p>
    <w:p w:rsidR="00051E1D" w:rsidRDefault="00051E1D" w:rsidP="00051E1D">
      <w:pPr>
        <w:pStyle w:val="Heading1"/>
      </w:pPr>
      <w:r>
        <w:t>Modules</w:t>
      </w:r>
    </w:p>
    <w:p w:rsidR="00051E1D" w:rsidRDefault="00051E1D" w:rsidP="00051E1D">
      <w:r>
        <w:t>IMCE upload images media files</w:t>
      </w:r>
    </w:p>
    <w:p w:rsidR="00051E1D" w:rsidRDefault="00051E1D" w:rsidP="00051E1D">
      <w:r>
        <w:t>/imce</w:t>
      </w:r>
    </w:p>
    <w:p w:rsidR="00750C29" w:rsidRDefault="00750C29" w:rsidP="00750C29">
      <w:pPr>
        <w:pStyle w:val="Heading1"/>
      </w:pPr>
      <w:r>
        <w:t>Drupal standards – code sniffer</w:t>
      </w:r>
    </w:p>
    <w:p w:rsidR="00750C29" w:rsidRPr="00750C29" w:rsidRDefault="00DD683E" w:rsidP="00750C29">
      <w:hyperlink r:id="rId58" w:history="1">
        <w:r w:rsidR="00750C29" w:rsidRPr="0087063B">
          <w:rPr>
            <w:rStyle w:val="Hyperlink"/>
          </w:rPr>
          <w:t>http://www.tothenew.com/blog/how-to-install-and-setup-drupal-code-sniffer/</w:t>
        </w:r>
      </w:hyperlink>
      <w:r w:rsidR="00750C29">
        <w:t xml:space="preserve"> </w:t>
      </w:r>
    </w:p>
    <w:p w:rsidR="00051E1D" w:rsidRDefault="00FE23BB" w:rsidP="00B6737A">
      <w:pPr>
        <w:pStyle w:val="Heading1"/>
      </w:pPr>
      <w:r>
        <w:t>Theme suggestion</w:t>
      </w:r>
      <w:r w:rsidR="00B6737A">
        <w:t xml:space="preserve"> - </w:t>
      </w:r>
      <w:r w:rsidR="00B6737A">
        <w:rPr>
          <w:b/>
        </w:rPr>
        <w:t>Corporate structure</w:t>
      </w:r>
    </w:p>
    <w:p w:rsidR="00FE23BB" w:rsidRPr="003C43E2" w:rsidRDefault="00FE23BB" w:rsidP="00FE23BB">
      <w:pPr>
        <w:rPr>
          <w:color w:val="007DEB" w:themeColor="background2" w:themeShade="80"/>
        </w:rPr>
      </w:pPr>
      <w:r w:rsidRPr="003C43E2">
        <w:rPr>
          <w:color w:val="007DEB" w:themeColor="background2" w:themeShade="80"/>
        </w:rPr>
        <w:t>Corporate structure</w:t>
      </w:r>
      <w:r w:rsidR="000E4325" w:rsidRPr="003C43E2">
        <w:rPr>
          <w:color w:val="007DEB" w:themeColor="background2" w:themeShade="80"/>
        </w:rPr>
        <w:t>(content title)</w:t>
      </w:r>
      <w:r w:rsidRPr="003C43E2">
        <w:rPr>
          <w:color w:val="007DEB" w:themeColor="background2" w:themeShade="80"/>
        </w:rPr>
        <w:t xml:space="preserve"> – basic p</w:t>
      </w:r>
      <w:r w:rsidR="00A652E1" w:rsidRPr="003C43E2">
        <w:rPr>
          <w:color w:val="007DEB" w:themeColor="background2" w:themeShade="80"/>
        </w:rPr>
        <w:t>a</w:t>
      </w:r>
      <w:r w:rsidRPr="003C43E2">
        <w:rPr>
          <w:color w:val="007DEB" w:themeColor="background2" w:themeShade="80"/>
        </w:rPr>
        <w:t xml:space="preserve">ge </w:t>
      </w:r>
      <w:r w:rsidR="00F35370" w:rsidRPr="003C43E2">
        <w:rPr>
          <w:color w:val="007DEB" w:themeColor="background2" w:themeShade="80"/>
        </w:rPr>
        <w:t>(</w:t>
      </w:r>
      <w:r w:rsidRPr="003C43E2">
        <w:rPr>
          <w:color w:val="007DEB" w:themeColor="background2" w:themeShade="80"/>
        </w:rPr>
        <w:t>content type</w:t>
      </w:r>
      <w:r w:rsidR="00F35370" w:rsidRPr="003C43E2">
        <w:rPr>
          <w:color w:val="007DEB" w:themeColor="background2" w:themeShade="80"/>
        </w:rPr>
        <w:t>)</w:t>
      </w:r>
    </w:p>
    <w:p w:rsidR="00FE23BB" w:rsidRPr="003C43E2" w:rsidRDefault="00FE23BB" w:rsidP="00FE23BB">
      <w:pPr>
        <w:rPr>
          <w:color w:val="007DEB" w:themeColor="background2" w:themeShade="80"/>
        </w:rPr>
      </w:pPr>
      <w:r w:rsidRPr="003C43E2">
        <w:rPr>
          <w:color w:val="007DEB" w:themeColor="background2" w:themeShade="80"/>
        </w:rPr>
        <w:t>Template</w:t>
      </w:r>
      <w:r w:rsidR="00272400" w:rsidRPr="003C43E2">
        <w:rPr>
          <w:color w:val="007DEB" w:themeColor="background2" w:themeShade="80"/>
        </w:rPr>
        <w:t>(</w:t>
      </w:r>
      <w:r w:rsidRPr="003C43E2">
        <w:rPr>
          <w:color w:val="007DEB" w:themeColor="background2" w:themeShade="80"/>
        </w:rPr>
        <w:t>field</w:t>
      </w:r>
      <w:r w:rsidR="00272400" w:rsidRPr="003C43E2">
        <w:rPr>
          <w:color w:val="007DEB" w:themeColor="background2" w:themeShade="80"/>
        </w:rPr>
        <w:t>)</w:t>
      </w:r>
      <w:r w:rsidRPr="003C43E2">
        <w:rPr>
          <w:color w:val="007DEB" w:themeColor="background2" w:themeShade="80"/>
        </w:rPr>
        <w:t xml:space="preserve"> in basic page </w:t>
      </w:r>
      <w:r w:rsidRPr="003C43E2">
        <w:rPr>
          <w:b/>
          <w:color w:val="007DEB" w:themeColor="background2" w:themeShade="80"/>
        </w:rPr>
        <w:t>corporate_structure</w:t>
      </w:r>
    </w:p>
    <w:p w:rsidR="00FE23BB" w:rsidRDefault="00FE23BB" w:rsidP="00FE23BB">
      <w:r>
        <w:t xml:space="preserve">For corporate structure – </w:t>
      </w:r>
    </w:p>
    <w:p w:rsidR="00FE23BB" w:rsidRPr="003C43E2" w:rsidRDefault="00FE23BB" w:rsidP="00FE23BB">
      <w:pPr>
        <w:rPr>
          <w:color w:val="60B4FF" w:themeColor="background2" w:themeShade="BF"/>
        </w:rPr>
      </w:pPr>
      <w:r w:rsidRPr="003C43E2">
        <w:rPr>
          <w:color w:val="60B4FF" w:themeColor="background2" w:themeShade="BF"/>
        </w:rPr>
        <w:t>Page—</w:t>
      </w:r>
      <w:r w:rsidRPr="003C43E2">
        <w:rPr>
          <w:b/>
          <w:color w:val="60B4FF" w:themeColor="background2" w:themeShade="BF"/>
        </w:rPr>
        <w:t>corporate-structure.</w:t>
      </w:r>
      <w:r w:rsidRPr="003C43E2">
        <w:rPr>
          <w:color w:val="60B4FF" w:themeColor="background2" w:themeShade="BF"/>
        </w:rPr>
        <w:t>tpl.php</w:t>
      </w:r>
    </w:p>
    <w:p w:rsidR="00FE23BB" w:rsidRPr="003C43E2" w:rsidRDefault="00FE23BB" w:rsidP="00FE23BB">
      <w:pPr>
        <w:rPr>
          <w:i/>
          <w:color w:val="425EA9" w:themeColor="accent5" w:themeShade="BF"/>
        </w:rPr>
      </w:pPr>
      <w:r w:rsidRPr="003C43E2">
        <w:rPr>
          <w:i/>
          <w:color w:val="425EA9" w:themeColor="accent5" w:themeShade="BF"/>
        </w:rPr>
        <w:lastRenderedPageBreak/>
        <w:t>In template.php</w:t>
      </w:r>
    </w:p>
    <w:p w:rsidR="00FE23BB" w:rsidRPr="003C43E2" w:rsidRDefault="00FE23BB" w:rsidP="00FE23BB">
      <w:pPr>
        <w:rPr>
          <w:b/>
          <w:color w:val="425EA9" w:themeColor="accent5" w:themeShade="BF"/>
        </w:rPr>
      </w:pPr>
      <w:r w:rsidRPr="003C43E2">
        <w:rPr>
          <w:b/>
          <w:color w:val="425EA9" w:themeColor="accent5" w:themeShade="BF"/>
        </w:rPr>
        <w:t>if ($vars['node']-&gt;type != "") {</w:t>
      </w:r>
    </w:p>
    <w:p w:rsidR="00FE23BB" w:rsidRPr="003C43E2" w:rsidRDefault="00FE23BB" w:rsidP="00FE23BB">
      <w:pPr>
        <w:rPr>
          <w:b/>
          <w:color w:val="425EA9" w:themeColor="accent5" w:themeShade="BF"/>
        </w:rPr>
      </w:pPr>
      <w:r w:rsidRPr="003C43E2">
        <w:rPr>
          <w:b/>
          <w:color w:val="425EA9" w:themeColor="accent5" w:themeShade="BF"/>
        </w:rPr>
        <w:tab/>
        <w:t xml:space="preserve">        if(isset($vars['node']-&gt;field_template["und"][0]["value"])) {</w:t>
      </w:r>
    </w:p>
    <w:p w:rsidR="00FE23BB" w:rsidRPr="003C43E2" w:rsidRDefault="00FE23BB" w:rsidP="00FE23BB">
      <w:pPr>
        <w:rPr>
          <w:b/>
          <w:color w:val="425EA9" w:themeColor="accent5" w:themeShade="BF"/>
        </w:rPr>
      </w:pPr>
      <w:r w:rsidRPr="003C43E2">
        <w:rPr>
          <w:b/>
          <w:color w:val="425EA9" w:themeColor="accent5" w:themeShade="BF"/>
        </w:rPr>
        <w:tab/>
        <w:t xml:space="preserve">            $vars['theme_hook_suggestions'][] = 'page__'.$vars['node']-&gt;field_template["und"][0]["value"];</w:t>
      </w:r>
    </w:p>
    <w:p w:rsidR="00FE23BB" w:rsidRPr="003C43E2" w:rsidRDefault="00FE23BB" w:rsidP="00FE23BB">
      <w:pPr>
        <w:rPr>
          <w:b/>
          <w:color w:val="425EA9" w:themeColor="accent5" w:themeShade="BF"/>
        </w:rPr>
      </w:pPr>
      <w:r w:rsidRPr="003C43E2">
        <w:rPr>
          <w:b/>
          <w:color w:val="425EA9" w:themeColor="accent5" w:themeShade="BF"/>
        </w:rPr>
        <w:tab/>
        <w:t xml:space="preserve">        }</w:t>
      </w:r>
    </w:p>
    <w:p w:rsidR="00FE23BB" w:rsidRPr="003C43E2" w:rsidRDefault="00FE23BB" w:rsidP="00FE23BB">
      <w:pPr>
        <w:rPr>
          <w:b/>
          <w:color w:val="425EA9" w:themeColor="accent5" w:themeShade="BF"/>
        </w:rPr>
      </w:pPr>
      <w:r w:rsidRPr="003C43E2">
        <w:rPr>
          <w:b/>
          <w:color w:val="425EA9" w:themeColor="accent5" w:themeShade="BF"/>
        </w:rPr>
        <w:tab/>
        <w:t xml:space="preserve">    }</w:t>
      </w:r>
    </w:p>
    <w:p w:rsidR="00FE23BB" w:rsidRDefault="00067099" w:rsidP="00067099">
      <w:pPr>
        <w:pStyle w:val="Heading1"/>
      </w:pPr>
      <w:r>
        <w:t>Excel sheet compare A-B</w:t>
      </w:r>
    </w:p>
    <w:p w:rsidR="00067099" w:rsidRDefault="00067099" w:rsidP="00067099">
      <w:r w:rsidRPr="00067099">
        <w:t>=IF(COUNTIF($B:$B,$A1)=0,"No match in B","")</w:t>
      </w:r>
    </w:p>
    <w:p w:rsidR="00067099" w:rsidRDefault="00067099" w:rsidP="00067099">
      <w:r>
        <w:rPr>
          <w:noProof/>
          <w:lang w:val="en-IN" w:eastAsia="en-IN"/>
        </w:rPr>
        <w:drawing>
          <wp:inline distT="0" distB="0" distL="0" distR="0" wp14:anchorId="45C16136" wp14:editId="107F629E">
            <wp:extent cx="5486400" cy="30848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3084830"/>
                    </a:xfrm>
                    <a:prstGeom prst="rect">
                      <a:avLst/>
                    </a:prstGeom>
                  </pic:spPr>
                </pic:pic>
              </a:graphicData>
            </a:graphic>
          </wp:inline>
        </w:drawing>
      </w:r>
    </w:p>
    <w:p w:rsidR="00670C95" w:rsidRDefault="00670C95" w:rsidP="00670C95">
      <w:pPr>
        <w:pStyle w:val="Heading1"/>
      </w:pPr>
      <w:r>
        <w:t>Excel sheet combine metatags</w:t>
      </w:r>
    </w:p>
    <w:p w:rsidR="00670C95" w:rsidRPr="00670C95" w:rsidRDefault="00670C95" w:rsidP="00670C95">
      <w:r w:rsidRPr="00670C95">
        <w:t>=VLOOKUP(A:A,Sheet2!A:B,2,FALSE)</w:t>
      </w:r>
    </w:p>
    <w:p w:rsidR="00670C95" w:rsidRDefault="00670C95" w:rsidP="00067099">
      <w:r>
        <w:rPr>
          <w:noProof/>
          <w:lang w:val="en-IN" w:eastAsia="en-IN"/>
        </w:rPr>
        <w:lastRenderedPageBreak/>
        <w:drawing>
          <wp:inline distT="0" distB="0" distL="0" distR="0" wp14:anchorId="2CD5D881" wp14:editId="07A915E1">
            <wp:extent cx="5486400" cy="30848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3084830"/>
                    </a:xfrm>
                    <a:prstGeom prst="rect">
                      <a:avLst/>
                    </a:prstGeom>
                  </pic:spPr>
                </pic:pic>
              </a:graphicData>
            </a:graphic>
          </wp:inline>
        </w:drawing>
      </w:r>
    </w:p>
    <w:p w:rsidR="00670C95" w:rsidRPr="00067099" w:rsidRDefault="00670C95" w:rsidP="00067099">
      <w:r>
        <w:rPr>
          <w:noProof/>
          <w:lang w:val="en-IN" w:eastAsia="en-IN"/>
        </w:rPr>
        <w:drawing>
          <wp:inline distT="0" distB="0" distL="0" distR="0" wp14:anchorId="169AD2ED" wp14:editId="6A026E20">
            <wp:extent cx="5486400" cy="30848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3084830"/>
                    </a:xfrm>
                    <a:prstGeom prst="rect">
                      <a:avLst/>
                    </a:prstGeom>
                  </pic:spPr>
                </pic:pic>
              </a:graphicData>
            </a:graphic>
          </wp:inline>
        </w:drawing>
      </w:r>
    </w:p>
    <w:p w:rsidR="00B6737A" w:rsidRDefault="00B6737A" w:rsidP="001A141E">
      <w:pPr>
        <w:pStyle w:val="Heading1"/>
      </w:pPr>
      <w:r>
        <w:t>Add node ref field in basic page – field_leaders</w:t>
      </w:r>
    </w:p>
    <w:p w:rsidR="00B6737A" w:rsidRPr="003C43E2" w:rsidRDefault="00B6737A" w:rsidP="00FE23BB">
      <w:pPr>
        <w:rPr>
          <w:color w:val="425EA9" w:themeColor="accent5" w:themeShade="BF"/>
        </w:rPr>
      </w:pPr>
      <w:r w:rsidRPr="003C43E2">
        <w:rPr>
          <w:b/>
          <w:color w:val="425EA9" w:themeColor="accent5" w:themeShade="BF"/>
        </w:rPr>
        <w:t xml:space="preserve">In </w:t>
      </w:r>
      <w:r w:rsidRPr="003C43E2">
        <w:rPr>
          <w:color w:val="425EA9" w:themeColor="accent5" w:themeShade="BF"/>
        </w:rPr>
        <w:t>Page—</w:t>
      </w:r>
      <w:r w:rsidRPr="003C43E2">
        <w:rPr>
          <w:b/>
          <w:color w:val="425EA9" w:themeColor="accent5" w:themeShade="BF"/>
        </w:rPr>
        <w:t>corporate-structure.</w:t>
      </w:r>
      <w:r w:rsidRPr="003C43E2">
        <w:rPr>
          <w:color w:val="425EA9" w:themeColor="accent5" w:themeShade="BF"/>
        </w:rPr>
        <w:t>tpl.php - print render($node_content['field_leaders']);/ print render($page['content']);</w:t>
      </w:r>
    </w:p>
    <w:p w:rsidR="00B6737A" w:rsidRPr="003C43E2" w:rsidRDefault="00B6737A" w:rsidP="00FE23BB">
      <w:pPr>
        <w:rPr>
          <w:color w:val="007DEB" w:themeColor="background2" w:themeShade="80"/>
        </w:rPr>
      </w:pPr>
      <w:r w:rsidRPr="003C43E2">
        <w:rPr>
          <w:color w:val="007DEB" w:themeColor="background2" w:themeShade="80"/>
        </w:rPr>
        <w:t xml:space="preserve">Manage </w:t>
      </w:r>
      <w:r w:rsidR="001A141E" w:rsidRPr="003C43E2">
        <w:rPr>
          <w:color w:val="007DEB" w:themeColor="background2" w:themeShade="80"/>
        </w:rPr>
        <w:t>displays</w:t>
      </w:r>
      <w:r w:rsidRPr="003C43E2">
        <w:rPr>
          <w:color w:val="007DEB" w:themeColor="background2" w:themeShade="80"/>
        </w:rPr>
        <w:t xml:space="preserve"> in basic page for node reference – referenced node (teaser)</w:t>
      </w:r>
    </w:p>
    <w:p w:rsidR="00B6737A" w:rsidRDefault="00B6737A" w:rsidP="00FE23BB">
      <w:r>
        <w:lastRenderedPageBreak/>
        <w:t>Changes in node ref ct change tpl</w:t>
      </w:r>
    </w:p>
    <w:p w:rsidR="00B6737A" w:rsidRPr="003C43E2" w:rsidRDefault="00B6737A" w:rsidP="00B6737A">
      <w:pPr>
        <w:rPr>
          <w:color w:val="60B4FF" w:themeColor="background2" w:themeShade="BF"/>
        </w:rPr>
      </w:pPr>
      <w:r w:rsidRPr="003C43E2">
        <w:rPr>
          <w:color w:val="60B4FF" w:themeColor="background2" w:themeShade="BF"/>
        </w:rPr>
        <w:t>C:\work\sites\mub170\sites\all\themes\whippy_new\templates\nodes\alternative\node--leadership--teaser.tpl.php</w:t>
      </w:r>
    </w:p>
    <w:p w:rsidR="00B6737A" w:rsidRDefault="00B6737A" w:rsidP="00B6737A"/>
    <w:p w:rsidR="00B6737A" w:rsidRDefault="00B6737A" w:rsidP="00B6737A"/>
    <w:p w:rsidR="00B6737A" w:rsidRDefault="00B6737A" w:rsidP="001A141E">
      <w:pPr>
        <w:pStyle w:val="Heading1"/>
      </w:pPr>
      <w:r>
        <w:t>Fields tpl override with view mode</w:t>
      </w:r>
    </w:p>
    <w:p w:rsidR="00B6737A" w:rsidRPr="003C43E2" w:rsidRDefault="00B6737A" w:rsidP="00B6737A">
      <w:pPr>
        <w:rPr>
          <w:color w:val="425EA9" w:themeColor="accent5" w:themeShade="BF"/>
        </w:rPr>
      </w:pPr>
      <w:r w:rsidRPr="003C43E2">
        <w:rPr>
          <w:color w:val="425EA9" w:themeColor="accent5" w:themeShade="BF"/>
        </w:rPr>
        <w:t>In template.php</w:t>
      </w:r>
    </w:p>
    <w:p w:rsidR="00B6737A" w:rsidRPr="003C43E2" w:rsidRDefault="00B6737A" w:rsidP="00B6737A">
      <w:pPr>
        <w:rPr>
          <w:color w:val="425EA9" w:themeColor="accent5" w:themeShade="BF"/>
        </w:rPr>
      </w:pPr>
      <w:r w:rsidRPr="003C43E2">
        <w:rPr>
          <w:color w:val="425EA9" w:themeColor="accent5" w:themeShade="BF"/>
        </w:rPr>
        <w:t>$vars['theme_hook_suggestions'][] = 'field__' . $vars['element']['#field_name'] . '__' . $vars['element']['#bundle'] . '__' . $vars['element']['#view_mode'];</w:t>
      </w:r>
    </w:p>
    <w:p w:rsidR="00B6737A" w:rsidRDefault="00B6737A" w:rsidP="00B6737A"/>
    <w:p w:rsidR="00B6737A" w:rsidRPr="003C43E2" w:rsidRDefault="00B6737A" w:rsidP="00B6737A">
      <w:pPr>
        <w:rPr>
          <w:color w:val="60B4FF" w:themeColor="background2" w:themeShade="BF"/>
        </w:rPr>
      </w:pPr>
      <w:r w:rsidRPr="003C43E2">
        <w:rPr>
          <w:color w:val="60B4FF" w:themeColor="background2" w:themeShade="BF"/>
        </w:rPr>
        <w:t>all/themes/whippy_new/templates/fields/alternative/field--field-category--leadership--teaser.tpl.php</w:t>
      </w:r>
    </w:p>
    <w:p w:rsidR="00B6737A" w:rsidRDefault="00B6737A" w:rsidP="00B6737A">
      <w:pPr>
        <w:rPr>
          <w:color w:val="60B4FF" w:themeColor="background2" w:themeShade="BF"/>
        </w:rPr>
      </w:pPr>
      <w:r w:rsidRPr="003C43E2">
        <w:rPr>
          <w:color w:val="60B4FF" w:themeColor="background2" w:themeShade="BF"/>
        </w:rPr>
        <w:t>all/themes/whippy_new/templates/fields/alternative/field--field-image--leadership--teaser.tpl.php</w:t>
      </w:r>
    </w:p>
    <w:p w:rsidR="00AD5EF9" w:rsidRDefault="00AD5EF9" w:rsidP="00B6737A">
      <w:pPr>
        <w:rPr>
          <w:color w:val="60B4FF" w:themeColor="background2" w:themeShade="BF"/>
        </w:rPr>
      </w:pPr>
    </w:p>
    <w:p w:rsidR="00AD5EF9" w:rsidRDefault="00AD5EF9" w:rsidP="00B6737A">
      <w:pPr>
        <w:rPr>
          <w:b/>
          <w:color w:val="000000" w:themeColor="text1"/>
        </w:rPr>
      </w:pPr>
      <w:r w:rsidRPr="00AD5EF9">
        <w:rPr>
          <w:b/>
          <w:color w:val="000000" w:themeColor="text1"/>
        </w:rPr>
        <w:t>changed files</w:t>
      </w:r>
    </w:p>
    <w:p w:rsidR="00AD5EF9" w:rsidRPr="00AD5EF9" w:rsidRDefault="00AD5EF9" w:rsidP="00AD5EF9">
      <w:pPr>
        <w:rPr>
          <w:color w:val="000000" w:themeColor="text1"/>
        </w:rPr>
      </w:pPr>
      <w:r w:rsidRPr="00AD5EF9">
        <w:rPr>
          <w:color w:val="000000" w:themeColor="text1"/>
        </w:rPr>
        <w:t>M       all/themes/whippy_new/template.php</w:t>
      </w:r>
    </w:p>
    <w:p w:rsidR="00AD5EF9" w:rsidRPr="00AD5EF9" w:rsidRDefault="00AD5EF9" w:rsidP="00AD5EF9">
      <w:pPr>
        <w:rPr>
          <w:color w:val="000000" w:themeColor="text1"/>
        </w:rPr>
      </w:pPr>
      <w:r w:rsidRPr="00AD5EF9">
        <w:rPr>
          <w:color w:val="000000" w:themeColor="text1"/>
        </w:rPr>
        <w:t>?       all/themes/whippy_new/templates/fields/alternative/field--field-category--leadership--teaser.tpl.php</w:t>
      </w:r>
    </w:p>
    <w:p w:rsidR="00AD5EF9" w:rsidRPr="00AD5EF9" w:rsidRDefault="00AD5EF9" w:rsidP="00AD5EF9">
      <w:pPr>
        <w:rPr>
          <w:color w:val="000000" w:themeColor="text1"/>
        </w:rPr>
      </w:pPr>
      <w:r w:rsidRPr="00AD5EF9">
        <w:rPr>
          <w:color w:val="000000" w:themeColor="text1"/>
        </w:rPr>
        <w:t>?       all/themes/whippy_new/templates/fields/alternative/field--field-image--leadership--teaser.tpl.php</w:t>
      </w:r>
    </w:p>
    <w:p w:rsidR="00AD5EF9" w:rsidRPr="00AD5EF9" w:rsidRDefault="00AD5EF9" w:rsidP="00AD5EF9">
      <w:pPr>
        <w:rPr>
          <w:color w:val="000000" w:themeColor="text1"/>
        </w:rPr>
      </w:pPr>
      <w:r w:rsidRPr="00AD5EF9">
        <w:rPr>
          <w:color w:val="000000" w:themeColor="text1"/>
        </w:rPr>
        <w:t>?       all/themes/whippy_new/templates/nodes/alternative/node--leadership--teaser.tpl.php</w:t>
      </w:r>
    </w:p>
    <w:p w:rsidR="00AD5EF9" w:rsidRPr="00AD5EF9" w:rsidRDefault="00AD5EF9" w:rsidP="00AD5EF9">
      <w:pPr>
        <w:rPr>
          <w:color w:val="000000" w:themeColor="text1"/>
        </w:rPr>
      </w:pPr>
      <w:r w:rsidRPr="00AD5EF9">
        <w:rPr>
          <w:color w:val="000000" w:themeColor="text1"/>
        </w:rPr>
        <w:t>?       all/themes/whippy_new/templates/pages/page--corporate-structure.tpl.php</w:t>
      </w:r>
    </w:p>
    <w:p w:rsidR="00B6737A" w:rsidRDefault="00B6737A" w:rsidP="00FE23BB"/>
    <w:p w:rsidR="00B6737A" w:rsidRDefault="00B6737A" w:rsidP="00FE23BB"/>
    <w:p w:rsidR="00B6737A" w:rsidRDefault="00B6737A" w:rsidP="00FE23BB"/>
    <w:p w:rsidR="004C5B3F" w:rsidRDefault="004C5B3F" w:rsidP="004C5B3F">
      <w:r>
        <w:lastRenderedPageBreak/>
        <w:t>different approach - backend display usage</w:t>
      </w:r>
    </w:p>
    <w:p w:rsidR="004C5B3F" w:rsidRDefault="004C5B3F" w:rsidP="004C5B3F">
      <w:r>
        <w:t>feeds</w:t>
      </w:r>
    </w:p>
    <w:p w:rsidR="004C5B3F" w:rsidRDefault="004C5B3F" w:rsidP="004C5B3F">
      <w:r>
        <w:t>bundle copy</w:t>
      </w:r>
    </w:p>
    <w:p w:rsidR="004C5B3F" w:rsidRDefault="004C5B3F" w:rsidP="004C5B3F">
      <w:r>
        <w:t>custom formatters</w:t>
      </w:r>
    </w:p>
    <w:p w:rsidR="004C5B3F" w:rsidRDefault="004C5B3F" w:rsidP="004C5B3F">
      <w:r>
        <w:t>imce</w:t>
      </w:r>
    </w:p>
    <w:p w:rsidR="004C5B3F" w:rsidRDefault="004C5B3F" w:rsidP="004C5B3F">
      <w:r>
        <w:t>themekey</w:t>
      </w:r>
    </w:p>
    <w:p w:rsidR="004C5B3F" w:rsidRDefault="004C5B3F" w:rsidP="004C5B3F"/>
    <w:p w:rsidR="004C5B3F" w:rsidRDefault="004C5B3F" w:rsidP="004C5B3F">
      <w:r>
        <w:t>boost</w:t>
      </w:r>
    </w:p>
    <w:p w:rsidR="004C5B3F" w:rsidRDefault="004C5B3F" w:rsidP="004C5B3F"/>
    <w:p w:rsidR="004C5B3F" w:rsidRDefault="004C5B3F" w:rsidP="004C5B3F"/>
    <w:p w:rsidR="004C5B3F" w:rsidRDefault="004C5B3F" w:rsidP="004C5B3F"/>
    <w:p w:rsidR="004C5B3F" w:rsidRDefault="004C5B3F" w:rsidP="004C5B3F">
      <w:r>
        <w:t>=====</w:t>
      </w:r>
    </w:p>
    <w:p w:rsidR="004C5B3F" w:rsidRDefault="004C5B3F" w:rsidP="004C5B3F">
      <w:r>
        <w:t>multilingual</w:t>
      </w:r>
    </w:p>
    <w:p w:rsidR="004C5B3F" w:rsidRDefault="004C5B3F" w:rsidP="004C5B3F">
      <w:r>
        <w:t>multisite</w:t>
      </w:r>
    </w:p>
    <w:p w:rsidR="004C5B3F" w:rsidRDefault="004C5B3F" w:rsidP="004C5B3F">
      <w:r>
        <w:t>varnish</w:t>
      </w:r>
    </w:p>
    <w:p w:rsidR="004C5B3F" w:rsidRDefault="004C5B3F" w:rsidP="004C5B3F">
      <w:r>
        <w:t>apache solr</w:t>
      </w:r>
    </w:p>
    <w:p w:rsidR="004C5B3F" w:rsidRDefault="004C5B3F" w:rsidP="004C5B3F"/>
    <w:p w:rsidR="004C5B3F" w:rsidRDefault="004C5B3F" w:rsidP="004C5B3F">
      <w:r>
        <w:t>gaurangi.sambhoo@abmindia.com</w:t>
      </w:r>
    </w:p>
    <w:p w:rsidR="004C5B3F" w:rsidRDefault="004C5B3F" w:rsidP="004C5B3F"/>
    <w:p w:rsidR="004C5B3F" w:rsidRDefault="004C5B3F" w:rsidP="004C5B3F">
      <w:r>
        <w:t>https://www.youtube.com/watch?v=HFM3fjZWpMw</w:t>
      </w:r>
    </w:p>
    <w:p w:rsidR="004C5B3F" w:rsidRDefault="004C5B3F" w:rsidP="004C5B3F">
      <w:r>
        <w:t>https://www.youtube.com/watch?v=Z96KMymDHkQ</w:t>
      </w:r>
    </w:p>
    <w:p w:rsidR="004C5B3F" w:rsidRDefault="004C5B3F" w:rsidP="004C5B3F"/>
    <w:p w:rsidR="004C5B3F" w:rsidRDefault="004C5B3F" w:rsidP="004C5B3F">
      <w:r>
        <w:t>----</w:t>
      </w:r>
    </w:p>
    <w:p w:rsidR="004C5B3F" w:rsidRDefault="004C5B3F" w:rsidP="004C5B3F">
      <w:r>
        <w:t>https://www.youtube.com/watch?v=ZyFDNryHF4U</w:t>
      </w:r>
    </w:p>
    <w:p w:rsidR="004C5B3F" w:rsidRDefault="004C5B3F" w:rsidP="004C5B3F"/>
    <w:p w:rsidR="004C5B3F" w:rsidRDefault="004C5B3F" w:rsidP="004C5B3F">
      <w:r>
        <w:t>=====</w:t>
      </w:r>
    </w:p>
    <w:p w:rsidR="004C5B3F" w:rsidRDefault="004C5B3F" w:rsidP="004C5B3F">
      <w:r>
        <w:lastRenderedPageBreak/>
        <w:t>gallery</w:t>
      </w:r>
    </w:p>
    <w:p w:rsidR="004C5B3F" w:rsidRDefault="004C5B3F" w:rsidP="004C5B3F">
      <w:r>
        <w:t>http://www.bestjquery.com/?A3S1mxDt</w:t>
      </w:r>
    </w:p>
    <w:p w:rsidR="004C5B3F" w:rsidRDefault="004C5B3F" w:rsidP="004C5B3F"/>
    <w:p w:rsidR="004C5B3F" w:rsidRDefault="004C5B3F" w:rsidP="004C5B3F">
      <w:r>
        <w:t>-----------</w:t>
      </w:r>
    </w:p>
    <w:p w:rsidR="004C5B3F" w:rsidRDefault="004C5B3F" w:rsidP="004C5B3F">
      <w:r>
        <w:t>future</w:t>
      </w:r>
    </w:p>
    <w:p w:rsidR="004C5B3F" w:rsidRDefault="004C5B3F" w:rsidP="004C5B3F"/>
    <w:p w:rsidR="004C5B3F" w:rsidRDefault="004C5B3F" w:rsidP="004C5B3F">
      <w:r>
        <w:t>250000</w:t>
      </w:r>
    </w:p>
    <w:p w:rsidR="004C5B3F" w:rsidRDefault="004C5B3F" w:rsidP="004C5B3F">
      <w:r>
        <w:t>30</w:t>
      </w:r>
    </w:p>
    <w:p w:rsidR="004C5B3F" w:rsidRDefault="004C5B3F" w:rsidP="004C5B3F"/>
    <w:p w:rsidR="004C5B3F" w:rsidRDefault="004C5B3F" w:rsidP="004C5B3F">
      <w:r>
        <w:t>75000</w:t>
      </w:r>
    </w:p>
    <w:p w:rsidR="004C5B3F" w:rsidRDefault="004C5B3F" w:rsidP="004C5B3F">
      <w:r>
        <w:t>thursday working last in month</w:t>
      </w:r>
    </w:p>
    <w:p w:rsidR="004C5B3F" w:rsidRDefault="004C5B3F" w:rsidP="004C5B3F">
      <w:r>
        <w:t>----------</w:t>
      </w:r>
    </w:p>
    <w:p w:rsidR="004C5B3F" w:rsidRDefault="004C5B3F" w:rsidP="004C5B3F"/>
    <w:p w:rsidR="004C5B3F" w:rsidRDefault="004C5B3F" w:rsidP="004C5B3F">
      <w:r>
        <w:t>arq</w:t>
      </w:r>
    </w:p>
    <w:p w:rsidR="004C5B3F" w:rsidRDefault="004C5B3F" w:rsidP="004C5B3F">
      <w:r>
        <w:t>my recommendation -&gt; short term,intraday</w:t>
      </w:r>
    </w:p>
    <w:p w:rsidR="004C5B3F" w:rsidRDefault="004C5B3F" w:rsidP="004C5B3F">
      <w:r>
        <w:t>fundamental -&gt; long term</w:t>
      </w:r>
    </w:p>
    <w:p w:rsidR="004C5B3F" w:rsidRDefault="004C5B3F" w:rsidP="004C5B3F"/>
    <w:p w:rsidR="004C5B3F" w:rsidRDefault="004C5B3F" w:rsidP="004C5B3F">
      <w:r>
        <w:t>intraday</w:t>
      </w:r>
    </w:p>
    <w:p w:rsidR="004C5B3F" w:rsidRDefault="004C5B3F" w:rsidP="004C5B3F"/>
    <w:p w:rsidR="004C5B3F" w:rsidRDefault="004C5B3F" w:rsidP="004C5B3F">
      <w:r>
        <w:t>10k to 40k</w:t>
      </w:r>
    </w:p>
    <w:p w:rsidR="004C5B3F" w:rsidRDefault="004C5B3F" w:rsidP="004C5B3F">
      <w:r>
        <w:t>18% per annum after todays</w:t>
      </w:r>
    </w:p>
    <w:p w:rsidR="004C5B3F" w:rsidRDefault="004C5B3F" w:rsidP="004C5B3F"/>
    <w:p w:rsidR="004C5B3F" w:rsidRDefault="004C5B3F" w:rsidP="004C5B3F">
      <w:r>
        <w:t>40 times</w:t>
      </w:r>
    </w:p>
    <w:p w:rsidR="004C5B3F" w:rsidRDefault="004C5B3F" w:rsidP="004C5B3F">
      <w:r>
        <w:t>15 times</w:t>
      </w:r>
    </w:p>
    <w:p w:rsidR="004C5B3F" w:rsidRDefault="004C5B3F" w:rsidP="004C5B3F"/>
    <w:p w:rsidR="004C5B3F" w:rsidRDefault="004C5B3F" w:rsidP="004C5B3F"/>
    <w:p w:rsidR="004C5B3F" w:rsidRDefault="004C5B3F" w:rsidP="004C5B3F">
      <w:r>
        <w:lastRenderedPageBreak/>
        <w:t>====</w:t>
      </w:r>
    </w:p>
    <w:p w:rsidR="004C5B3F" w:rsidRDefault="004C5B3F" w:rsidP="004C5B3F">
      <w:r>
        <w:t>450 + gst</w:t>
      </w:r>
    </w:p>
    <w:p w:rsidR="004C5B3F" w:rsidRDefault="004C5B3F" w:rsidP="004C5B3F">
      <w:r>
        <w:t xml:space="preserve">kra = 36.80 </w:t>
      </w:r>
    </w:p>
    <w:p w:rsidR="004C5B3F" w:rsidRDefault="004C5B3F" w:rsidP="004C5B3F">
      <w:r>
        <w:t>power of etrny = 50 rs</w:t>
      </w:r>
    </w:p>
    <w:p w:rsidR="004C5B3F" w:rsidRDefault="004C5B3F" w:rsidP="004C5B3F"/>
    <w:p w:rsidR="004C5B3F" w:rsidRDefault="004C5B3F" w:rsidP="004C5B3F"/>
    <w:p w:rsidR="004C5B3F" w:rsidRDefault="004C5B3F" w:rsidP="004C5B3F">
      <w:r>
        <w:t>====</w:t>
      </w:r>
    </w:p>
    <w:p w:rsidR="004C5B3F" w:rsidRDefault="004C5B3F" w:rsidP="004C5B3F"/>
    <w:p w:rsidR="004C5B3F" w:rsidRDefault="004C5B3F" w:rsidP="004C5B3F"/>
    <w:p w:rsidR="004C5B3F" w:rsidRDefault="004C5B3F" w:rsidP="004C5B3F">
      <w:r>
        <w:t>&lt;?php echo 'Terms of Use'; ?&gt;</w:t>
      </w:r>
    </w:p>
    <w:p w:rsidR="004C5B3F" w:rsidRDefault="004C5B3F" w:rsidP="004C5B3F"/>
    <w:p w:rsidR="004C5B3F" w:rsidRDefault="004C5B3F" w:rsidP="004C5B3F"/>
    <w:p w:rsidR="00B6737A" w:rsidRDefault="00DD683E" w:rsidP="004C5B3F">
      <w:hyperlink r:id="rId62" w:history="1">
        <w:r w:rsidR="00805F52" w:rsidRPr="00DA2172">
          <w:rPr>
            <w:rStyle w:val="Hyperlink"/>
          </w:rPr>
          <w:t>https://www.youtube.com/watch?v=3DhDgZ211EU</w:t>
        </w:r>
      </w:hyperlink>
    </w:p>
    <w:p w:rsidR="00805F52" w:rsidRDefault="00805F52" w:rsidP="004C5B3F">
      <w:pPr>
        <w:pBdr>
          <w:bottom w:val="double" w:sz="6" w:space="1" w:color="auto"/>
        </w:pBdr>
      </w:pPr>
    </w:p>
    <w:p w:rsidR="00805F52" w:rsidRDefault="00805F52" w:rsidP="00805F52">
      <w:r>
        <w:t>&lt;table style="margin: 0 auto; border-collapse: collapse; border: none; border-color: transparent;" border="0" width="640" cellspacing="0" cellpadding="0"&gt;</w:t>
      </w:r>
    </w:p>
    <w:p w:rsidR="00805F52" w:rsidRDefault="00805F52" w:rsidP="00805F52">
      <w:r>
        <w:t>&lt;tbody&gt;</w:t>
      </w:r>
    </w:p>
    <w:p w:rsidR="00805F52" w:rsidRDefault="00805F52" w:rsidP="00805F52">
      <w:r>
        <w:t>&lt;tr&gt;</w:t>
      </w:r>
    </w:p>
    <w:p w:rsidR="00805F52" w:rsidRDefault="00805F52" w:rsidP="00805F52">
      <w:r>
        <w:t>&lt;td style="border-color: #000;" valign="top"&gt;</w:t>
      </w:r>
    </w:p>
    <w:p w:rsidR="00805F52" w:rsidRDefault="00805F52" w:rsidP="00805F52">
      <w:r>
        <w:t>&lt;table style="border-collapse: collapse; border: none; border-color: #000;" border="0" width="100%" cellspacing="0" cellpadding="0" bgcolor="#000"&gt;</w:t>
      </w:r>
    </w:p>
    <w:p w:rsidR="00805F52" w:rsidRDefault="00805F52" w:rsidP="00805F52">
      <w:r>
        <w:t>&lt;tbody&gt;</w:t>
      </w:r>
    </w:p>
    <w:p w:rsidR="00805F52" w:rsidRDefault="00805F52" w:rsidP="00805F52">
      <w:r>
        <w:t>&lt;tr&gt;</w:t>
      </w:r>
    </w:p>
    <w:p w:rsidR="00805F52" w:rsidRDefault="00805F52" w:rsidP="00805F52">
      <w:r>
        <w:t>&lt;td&gt;</w:t>
      </w:r>
    </w:p>
    <w:p w:rsidR="00805F52" w:rsidRDefault="00805F52" w:rsidP="00805F52">
      <w:r>
        <w:t>&lt;table style="border-collapse: collapse; border: none;" border="0" width="100%" cellspacing="0" cellpadding="0" bgcolor="#000"&gt;</w:t>
      </w:r>
    </w:p>
    <w:p w:rsidR="00805F52" w:rsidRDefault="00805F52" w:rsidP="00805F52">
      <w:r>
        <w:t>&lt;tbody&gt;</w:t>
      </w:r>
    </w:p>
    <w:p w:rsidR="00805F52" w:rsidRDefault="00805F52" w:rsidP="00805F52">
      <w:r>
        <w:lastRenderedPageBreak/>
        <w:t>&lt;tr&gt;</w:t>
      </w:r>
    </w:p>
    <w:p w:rsidR="00805F52" w:rsidRDefault="00805F52" w:rsidP="00805F52">
      <w:r>
        <w:t>&lt;td width="70"&gt;&lt;/td&gt;</w:t>
      </w:r>
    </w:p>
    <w:p w:rsidR="00805F52" w:rsidRDefault="00805F52" w:rsidP="00805F52">
      <w:r>
        <w:t>&lt;td style="text-align: center;" width="500"&gt;&lt;img title="Diet Smart" src="http://dietsmartdubai.com/wp-content/themes/dietsmart/images/logo.svg" alt="Diet Smart" width="200" height="130" /&gt;&lt;/td&gt;</w:t>
      </w:r>
    </w:p>
    <w:p w:rsidR="00805F52" w:rsidRDefault="00805F52" w:rsidP="00805F52">
      <w:r>
        <w:t>&lt;td width="70"&gt;&lt;/td&gt;</w:t>
      </w:r>
    </w:p>
    <w:p w:rsidR="00805F52" w:rsidRDefault="00805F52" w:rsidP="00805F52">
      <w:r>
        <w:t>&lt;/tr&gt;</w:t>
      </w:r>
    </w:p>
    <w:p w:rsidR="00805F52" w:rsidRDefault="00805F52" w:rsidP="00805F52">
      <w:r>
        <w:t>&lt;/tbody&gt;</w:t>
      </w:r>
    </w:p>
    <w:p w:rsidR="00805F52" w:rsidRDefault="00805F52" w:rsidP="00805F52">
      <w:r>
        <w:t>&lt;/table&gt;</w:t>
      </w:r>
    </w:p>
    <w:p w:rsidR="00805F52" w:rsidRDefault="00805F52" w:rsidP="00805F52">
      <w:r>
        <w:t>&lt;/td&gt;</w:t>
      </w:r>
    </w:p>
    <w:p w:rsidR="00805F52" w:rsidRDefault="00805F52" w:rsidP="00805F52">
      <w:r>
        <w:t>&lt;/tr&gt;</w:t>
      </w:r>
    </w:p>
    <w:p w:rsidR="00805F52" w:rsidRDefault="00805F52" w:rsidP="00805F52">
      <w:r>
        <w:t>&lt;/tbody&gt;</w:t>
      </w:r>
    </w:p>
    <w:p w:rsidR="00805F52" w:rsidRDefault="00805F52" w:rsidP="00805F52">
      <w:r>
        <w:t>&lt;/table&gt;</w:t>
      </w:r>
    </w:p>
    <w:p w:rsidR="00805F52" w:rsidRDefault="00805F52" w:rsidP="00805F52">
      <w:r>
        <w:t>&lt;/td&gt;</w:t>
      </w:r>
    </w:p>
    <w:p w:rsidR="00805F52" w:rsidRDefault="00805F52" w:rsidP="00805F52">
      <w:r>
        <w:t>&lt;/tr&gt;</w:t>
      </w:r>
    </w:p>
    <w:p w:rsidR="00805F52" w:rsidRDefault="00805F52" w:rsidP="00805F52">
      <w:r>
        <w:t>&lt;tr&gt;</w:t>
      </w:r>
    </w:p>
    <w:p w:rsidR="00805F52" w:rsidRDefault="00805F52" w:rsidP="00805F52">
      <w:r>
        <w:t>&lt;td&gt;</w:t>
      </w:r>
    </w:p>
    <w:p w:rsidR="00805F52" w:rsidRDefault="00805F52" w:rsidP="00805F52">
      <w:r>
        <w:t>&lt;table style="border-collapse: collapse; border: none;" border="0" width="100%" cellspacing="0" cellpadding="0"&gt;</w:t>
      </w:r>
    </w:p>
    <w:p w:rsidR="00805F52" w:rsidRDefault="00805F52" w:rsidP="00805F52">
      <w:r>
        <w:t>&lt;tbody&gt;</w:t>
      </w:r>
    </w:p>
    <w:p w:rsidR="00805F52" w:rsidRDefault="00805F52" w:rsidP="00805F52">
      <w:r>
        <w:t>&lt;tr&gt;</w:t>
      </w:r>
    </w:p>
    <w:p w:rsidR="00805F52" w:rsidRDefault="00805F52" w:rsidP="00805F52">
      <w:r>
        <w:t>&lt;td width="70"&gt;&lt;/td&gt;</w:t>
      </w:r>
    </w:p>
    <w:p w:rsidR="00805F52" w:rsidRDefault="00805F52" w:rsidP="00805F52">
      <w:r>
        <w:t>&lt;td width="500"&gt;</w:t>
      </w:r>
    </w:p>
    <w:p w:rsidR="00805F52" w:rsidRDefault="00805F52" w:rsidP="00805F52">
      <w:r>
        <w:t>&lt;div style="height: 40px;"&gt;&lt;img src="http://dietsmartdubai.com/wp-content/themes/dietsmart/images/spacer.gif" width="500" height="40" /&gt;&lt;/div&gt;</w:t>
      </w:r>
    </w:p>
    <w:p w:rsidR="00805F52" w:rsidRDefault="00805F52" w:rsidP="00805F52">
      <w:r>
        <w:t>&lt;span style="font-family: Arial, Helvetica, sans-serif; color: #1e252b; font-size: 32px; font-weight: bold;"&gt;Smart Diet Goals&lt;/span&gt;</w:t>
      </w:r>
    </w:p>
    <w:p w:rsidR="00805F52" w:rsidRDefault="00805F52" w:rsidP="00805F52"/>
    <w:p w:rsidR="00805F52" w:rsidRDefault="00805F52" w:rsidP="00805F52">
      <w:r>
        <w:lastRenderedPageBreak/>
        <w:t>&amp;nbsp;</w:t>
      </w:r>
    </w:p>
    <w:p w:rsidR="00805F52" w:rsidRDefault="00805F52" w:rsidP="00805F52"/>
    <w:p w:rsidR="00805F52" w:rsidRDefault="00805F52" w:rsidP="00805F52">
      <w:r>
        <w:t>&lt;span style="font-family: Arial, Helvetica, sans-serif; color: #545b61; line-height: 20px; font-size: 14px;"&gt;Dear [ninja_forms_field id=1],&lt;/span&gt;</w:t>
      </w:r>
    </w:p>
    <w:p w:rsidR="00805F52" w:rsidRDefault="00805F52" w:rsidP="00805F52"/>
    <w:p w:rsidR="00805F52" w:rsidRDefault="00805F52" w:rsidP="00805F52">
      <w:r>
        <w:t>Thank you for contacting us. Our representative will contact you shortly.</w:t>
      </w:r>
    </w:p>
    <w:p w:rsidR="00805F52" w:rsidRDefault="00805F52" w:rsidP="00805F52"/>
    <w:p w:rsidR="00805F52" w:rsidRDefault="00805F52" w:rsidP="00805F52">
      <w:r>
        <w:t>Thanks for contacting us.</w:t>
      </w:r>
    </w:p>
    <w:p w:rsidR="00805F52" w:rsidRDefault="00805F52" w:rsidP="00805F52"/>
    <w:p w:rsidR="00805F52" w:rsidRDefault="00805F52" w:rsidP="00805F52">
      <w:r>
        <w:t>Diet Smart Team&lt;/td&gt;</w:t>
      </w:r>
    </w:p>
    <w:p w:rsidR="00805F52" w:rsidRDefault="00805F52" w:rsidP="00805F52">
      <w:r>
        <w:t>&lt;td width="70"&gt;&lt;/td&gt;</w:t>
      </w:r>
    </w:p>
    <w:p w:rsidR="00805F52" w:rsidRDefault="00805F52" w:rsidP="00805F52">
      <w:r>
        <w:t>&lt;/tr&gt;</w:t>
      </w:r>
    </w:p>
    <w:p w:rsidR="00805F52" w:rsidRDefault="00805F52" w:rsidP="00805F52">
      <w:r>
        <w:t>&lt;/tbody&gt;</w:t>
      </w:r>
    </w:p>
    <w:p w:rsidR="00805F52" w:rsidRDefault="00805F52" w:rsidP="00805F52">
      <w:r>
        <w:t>&lt;/table&gt;</w:t>
      </w:r>
    </w:p>
    <w:p w:rsidR="00805F52" w:rsidRDefault="00805F52" w:rsidP="00805F52">
      <w:r>
        <w:t>&lt;/td&gt;</w:t>
      </w:r>
    </w:p>
    <w:p w:rsidR="00805F52" w:rsidRDefault="00805F52" w:rsidP="00805F52">
      <w:r>
        <w:t>&lt;/tr&gt;</w:t>
      </w:r>
    </w:p>
    <w:p w:rsidR="00805F52" w:rsidRDefault="00805F52" w:rsidP="00805F52">
      <w:r>
        <w:t>&lt;tr&gt;</w:t>
      </w:r>
    </w:p>
    <w:p w:rsidR="00805F52" w:rsidRDefault="00805F52" w:rsidP="00805F52">
      <w:r>
        <w:t>&lt;td colspan="2" height="40"&gt;</w:t>
      </w:r>
    </w:p>
    <w:p w:rsidR="00805F52" w:rsidRDefault="00805F52" w:rsidP="00805F52">
      <w:r>
        <w:t>&lt;div style="height: 40px;"&gt;&lt;img src="http://dietsmartdubai.com/wp-content/themes/dietsmart/images/spacer.gif" width="580" height="40" /&gt;&lt;/div&gt;&lt;/td&gt;</w:t>
      </w:r>
    </w:p>
    <w:p w:rsidR="00805F52" w:rsidRDefault="00805F52" w:rsidP="00805F52">
      <w:r>
        <w:t>&lt;/tr&gt;</w:t>
      </w:r>
    </w:p>
    <w:p w:rsidR="00805F52" w:rsidRDefault="00805F52" w:rsidP="00805F52">
      <w:r>
        <w:t>&lt;tr&gt;</w:t>
      </w:r>
    </w:p>
    <w:p w:rsidR="00805F52" w:rsidRDefault="00805F52" w:rsidP="00805F52">
      <w:r>
        <w:t>&lt;td bgcolor="#333"&gt;</w:t>
      </w:r>
    </w:p>
    <w:p w:rsidR="00805F52" w:rsidRDefault="00805F52" w:rsidP="00805F52">
      <w:r>
        <w:t>&lt;table style="border-collapse: collapse; border: none;" border="0" width="100%" cellspacing="0" cellpadding="0" bgcolor="#333"&gt;</w:t>
      </w:r>
    </w:p>
    <w:p w:rsidR="00805F52" w:rsidRDefault="00805F52" w:rsidP="00805F52">
      <w:r>
        <w:t>&lt;tbody&gt;</w:t>
      </w:r>
    </w:p>
    <w:p w:rsidR="00805F52" w:rsidRDefault="00805F52" w:rsidP="00805F52">
      <w:r>
        <w:t>&lt;tr&gt;</w:t>
      </w:r>
    </w:p>
    <w:p w:rsidR="00805F52" w:rsidRDefault="00805F52" w:rsidP="00805F52">
      <w:r>
        <w:lastRenderedPageBreak/>
        <w:t>&lt;td width="30"&gt;&lt;/td&gt;</w:t>
      </w:r>
    </w:p>
    <w:p w:rsidR="00805F52" w:rsidRDefault="00805F52" w:rsidP="00805F52">
      <w:r>
        <w:t>&lt;td width="580"&gt;</w:t>
      </w:r>
    </w:p>
    <w:p w:rsidR="00805F52" w:rsidRDefault="00805F52" w:rsidP="00805F52">
      <w:r>
        <w:t>&lt;table style="border-collapse: collapse; border: none;" border="0" width="100%" cellspacing="0" cellpadding="0" bgcolor="#333"&gt;</w:t>
      </w:r>
    </w:p>
    <w:p w:rsidR="00805F52" w:rsidRDefault="00805F52" w:rsidP="00805F52">
      <w:r>
        <w:t>&lt;tbody&gt;</w:t>
      </w:r>
    </w:p>
    <w:p w:rsidR="00805F52" w:rsidRDefault="00805F52" w:rsidP="00805F52">
      <w:r>
        <w:t>&lt;tr&gt;</w:t>
      </w:r>
    </w:p>
    <w:p w:rsidR="00805F52" w:rsidRDefault="00805F52" w:rsidP="00805F52">
      <w:r>
        <w:t>&lt;td colspan="2" height="40"&gt;</w:t>
      </w:r>
    </w:p>
    <w:p w:rsidR="00805F52" w:rsidRDefault="00805F52" w:rsidP="00805F52">
      <w:r>
        <w:t>&lt;div style="height: 40px;"&gt;&lt;img src="http://dietsmartdubai.com/wp-content/themes/dietsmart/images/spacer.gif" width="580" height="40" /&gt;&lt;/div&gt;&lt;/td&gt;</w:t>
      </w:r>
    </w:p>
    <w:p w:rsidR="00805F52" w:rsidRDefault="00805F52" w:rsidP="00805F52">
      <w:r>
        <w:t>&lt;/tr&gt;</w:t>
      </w:r>
    </w:p>
    <w:p w:rsidR="00805F52" w:rsidRDefault="00805F52" w:rsidP="00805F52">
      <w:r>
        <w:t>&lt;tr&gt;</w:t>
      </w:r>
    </w:p>
    <w:p w:rsidR="00805F52" w:rsidRDefault="00805F52" w:rsidP="00805F52">
      <w:r>
        <w:t>&lt;td&gt;&lt;span style="font-family: Arial, Helvetica, sans-serif; color: #686d72; line-height: 20px; font-size: 13px;"&gt;Diet Smart by Maria Aspioti Monem © 2016&lt;/span&gt;&lt;/td&gt;</w:t>
      </w:r>
    </w:p>
    <w:p w:rsidR="00805F52" w:rsidRDefault="00805F52" w:rsidP="00805F52">
      <w:r>
        <w:t>&lt;/tr&gt;</w:t>
      </w:r>
    </w:p>
    <w:p w:rsidR="00805F52" w:rsidRDefault="00805F52" w:rsidP="00805F52">
      <w:r>
        <w:t>&lt;tr&gt;</w:t>
      </w:r>
    </w:p>
    <w:p w:rsidR="00805F52" w:rsidRDefault="00805F52" w:rsidP="00805F52">
      <w:r>
        <w:t>&lt;td colspan="2" height="40"&gt;</w:t>
      </w:r>
    </w:p>
    <w:p w:rsidR="00805F52" w:rsidRDefault="00805F52" w:rsidP="00805F52">
      <w:r>
        <w:t>&lt;div style="height: 40px;"&gt;&lt;img src="http://dietsmartdubai.com/wp-content/themes/dietsmart/images/spacer.gif" width="580" height="40" /&gt;&lt;/div&gt;&lt;/td&gt;</w:t>
      </w:r>
    </w:p>
    <w:p w:rsidR="00805F52" w:rsidRDefault="00805F52" w:rsidP="00805F52">
      <w:r>
        <w:t>&lt;/tr&gt;</w:t>
      </w:r>
    </w:p>
    <w:p w:rsidR="00805F52" w:rsidRDefault="00805F52" w:rsidP="00805F52">
      <w:r>
        <w:t>&lt;/tbody&gt;</w:t>
      </w:r>
    </w:p>
    <w:p w:rsidR="00805F52" w:rsidRDefault="00805F52" w:rsidP="00805F52">
      <w:r>
        <w:t>&lt;/table&gt;</w:t>
      </w:r>
    </w:p>
    <w:p w:rsidR="00805F52" w:rsidRDefault="00805F52" w:rsidP="00805F52">
      <w:r>
        <w:t>&lt;/td&gt;</w:t>
      </w:r>
    </w:p>
    <w:p w:rsidR="00805F52" w:rsidRDefault="00805F52" w:rsidP="00805F52">
      <w:r>
        <w:t>&lt;td width="30"&gt;&lt;/td&gt;</w:t>
      </w:r>
    </w:p>
    <w:p w:rsidR="00805F52" w:rsidRDefault="00805F52" w:rsidP="00805F52">
      <w:r>
        <w:t>&lt;/tr&gt;</w:t>
      </w:r>
    </w:p>
    <w:p w:rsidR="00805F52" w:rsidRDefault="00805F52" w:rsidP="00805F52">
      <w:r>
        <w:t>&lt;/tbody&gt;</w:t>
      </w:r>
    </w:p>
    <w:p w:rsidR="00805F52" w:rsidRDefault="00805F52" w:rsidP="00805F52">
      <w:r>
        <w:t>&lt;/table&gt;</w:t>
      </w:r>
    </w:p>
    <w:p w:rsidR="00805F52" w:rsidRDefault="00805F52" w:rsidP="00805F52">
      <w:r>
        <w:t>&lt;/td&gt;</w:t>
      </w:r>
    </w:p>
    <w:p w:rsidR="00805F52" w:rsidRDefault="00805F52" w:rsidP="00805F52">
      <w:r>
        <w:lastRenderedPageBreak/>
        <w:t>&lt;/tr&gt;</w:t>
      </w:r>
    </w:p>
    <w:p w:rsidR="00805F52" w:rsidRDefault="00805F52" w:rsidP="00805F52">
      <w:r>
        <w:t>&lt;/tbody&gt;</w:t>
      </w:r>
    </w:p>
    <w:p w:rsidR="00805F52" w:rsidRDefault="00805F52" w:rsidP="00805F52">
      <w:r>
        <w:t>&lt;/table&gt;</w:t>
      </w:r>
    </w:p>
    <w:p w:rsidR="00D236C4" w:rsidRDefault="00D236C4" w:rsidP="00805F52"/>
    <w:p w:rsidR="00D236C4" w:rsidRDefault="00D236C4" w:rsidP="00D236C4">
      <w:pPr>
        <w:pStyle w:val="Heading1"/>
      </w:pPr>
      <w:r>
        <w:t>Drupal Arrays</w:t>
      </w:r>
    </w:p>
    <w:p w:rsidR="00D236C4" w:rsidRPr="00D236C4" w:rsidRDefault="00D236C4" w:rsidP="00D236C4">
      <w:hyperlink r:id="rId63" w:history="1">
        <w:r w:rsidRPr="00EF1298">
          <w:rPr>
            <w:rStyle w:val="Hyperlink"/>
          </w:rPr>
          <w:t>https://stackoverflow.com/questions/8347565/difference-between-mysql-fetch-array-and-mysql-fetch-row</w:t>
        </w:r>
      </w:hyperlink>
      <w:r>
        <w:t xml:space="preserve"> </w:t>
      </w:r>
      <w:bookmarkStart w:id="5" w:name="_GoBack"/>
      <w:bookmarkEnd w:id="5"/>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&lt;?php</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$query=mysql_connect(</w:t>
      </w:r>
      <w:r w:rsidRPr="00D236C4">
        <w:rPr>
          <w:rFonts w:ascii="inherit" w:eastAsia="Times New Roman" w:hAnsi="inherit" w:cs="Courier New"/>
          <w:color w:val="7D2727"/>
          <w:sz w:val="20"/>
          <w:szCs w:val="20"/>
          <w:bdr w:val="none" w:sz="0" w:space="0" w:color="auto" w:frame="1"/>
          <w:shd w:val="clear" w:color="auto" w:fill="EFF0F1"/>
          <w:lang w:val="en-IN" w:eastAsia="en-IN"/>
        </w:rPr>
        <w:t>"localhost"</w:t>
      </w:r>
      <w:r w:rsidRPr="00D236C4">
        <w:rPr>
          <w:rFonts w:ascii="inherit" w:eastAsia="Times New Roman" w:hAnsi="inherit" w:cs="Courier New"/>
          <w:color w:val="303336"/>
          <w:sz w:val="20"/>
          <w:szCs w:val="20"/>
          <w:bdr w:val="none" w:sz="0" w:space="0" w:color="auto" w:frame="1"/>
          <w:shd w:val="clear" w:color="auto" w:fill="EFF0F1"/>
          <w:lang w:val="en-IN" w:eastAsia="en-IN"/>
        </w:rPr>
        <w:t>,</w:t>
      </w:r>
      <w:r w:rsidRPr="00D236C4">
        <w:rPr>
          <w:rFonts w:ascii="inherit" w:eastAsia="Times New Roman" w:hAnsi="inherit" w:cs="Courier New"/>
          <w:color w:val="7D2727"/>
          <w:sz w:val="20"/>
          <w:szCs w:val="20"/>
          <w:bdr w:val="none" w:sz="0" w:space="0" w:color="auto" w:frame="1"/>
          <w:shd w:val="clear" w:color="auto" w:fill="EFF0F1"/>
          <w:lang w:val="en-IN" w:eastAsia="en-IN"/>
        </w:rPr>
        <w:t>"root"</w:t>
      </w:r>
      <w:r w:rsidRPr="00D236C4">
        <w:rPr>
          <w:rFonts w:ascii="inherit" w:eastAsia="Times New Roman" w:hAnsi="inherit" w:cs="Courier New"/>
          <w:color w:val="303336"/>
          <w:sz w:val="20"/>
          <w:szCs w:val="20"/>
          <w:bdr w:val="none" w:sz="0" w:space="0" w:color="auto" w:frame="1"/>
          <w:shd w:val="clear" w:color="auto" w:fill="EFF0F1"/>
          <w:lang w:val="en-IN" w:eastAsia="en-IN"/>
        </w:rPr>
        <w:t>,</w:t>
      </w:r>
      <w:r w:rsidRPr="00D236C4">
        <w:rPr>
          <w:rFonts w:ascii="inherit" w:eastAsia="Times New Roman" w:hAnsi="inherit" w:cs="Courier New"/>
          <w:color w:val="7D2727"/>
          <w:sz w:val="20"/>
          <w:szCs w:val="20"/>
          <w:bdr w:val="none" w:sz="0" w:space="0" w:color="auto" w:frame="1"/>
          <w:shd w:val="clear" w:color="auto" w:fill="EFF0F1"/>
          <w:lang w:val="en-IN" w:eastAsia="en-IN"/>
        </w:rPr>
        <w:t>""</w:t>
      </w:r>
      <w:r w:rsidRPr="00D236C4">
        <w:rPr>
          <w:rFonts w:ascii="inherit" w:eastAsia="Times New Roman" w:hAnsi="inherit" w:cs="Courier New"/>
          <w:color w:val="303336"/>
          <w:sz w:val="20"/>
          <w:szCs w:val="20"/>
          <w:bdr w:val="none" w:sz="0" w:space="0" w:color="auto" w:frame="1"/>
          <w:shd w:val="clear" w:color="auto" w:fill="EFF0F1"/>
          <w:lang w:val="en-IN" w:eastAsia="en-IN"/>
        </w:rPr>
        <w:t>);</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mysql_select_db(</w:t>
      </w:r>
      <w:r w:rsidRPr="00D236C4">
        <w:rPr>
          <w:rFonts w:ascii="inherit" w:eastAsia="Times New Roman" w:hAnsi="inherit" w:cs="Courier New"/>
          <w:color w:val="7D2727"/>
          <w:sz w:val="20"/>
          <w:szCs w:val="20"/>
          <w:bdr w:val="none" w:sz="0" w:space="0" w:color="auto" w:frame="1"/>
          <w:shd w:val="clear" w:color="auto" w:fill="EFF0F1"/>
          <w:lang w:val="en-IN" w:eastAsia="en-IN"/>
        </w:rPr>
        <w:t>"tobby"</w:t>
      </w:r>
      <w:r w:rsidRPr="00D236C4">
        <w:rPr>
          <w:rFonts w:ascii="inherit" w:eastAsia="Times New Roman" w:hAnsi="inherit" w:cs="Courier New"/>
          <w:color w:val="303336"/>
          <w:sz w:val="20"/>
          <w:szCs w:val="20"/>
          <w:bdr w:val="none" w:sz="0" w:space="0" w:color="auto" w:frame="1"/>
          <w:shd w:val="clear" w:color="auto" w:fill="EFF0F1"/>
          <w:lang w:val="en-IN" w:eastAsia="en-IN"/>
        </w:rPr>
        <w:t>,$query);</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Consolas" w:eastAsia="Times New Roman" w:hAnsi="Consolas" w:cs="Courier New"/>
          <w:color w:val="393318"/>
          <w:sz w:val="20"/>
          <w:szCs w:val="20"/>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?&gt;</w:t>
      </w:r>
    </w:p>
    <w:p w:rsidR="00D236C4" w:rsidRPr="00D236C4" w:rsidRDefault="00D236C4" w:rsidP="00D236C4">
      <w:pPr>
        <w:shd w:val="clear" w:color="auto" w:fill="FFFFFF"/>
        <w:spacing w:before="0" w:after="0" w:line="240" w:lineRule="auto"/>
        <w:textAlignment w:val="baseline"/>
        <w:rPr>
          <w:rFonts w:ascii="Arial" w:eastAsia="Times New Roman" w:hAnsi="Arial" w:cs="Arial"/>
          <w:color w:val="242729"/>
          <w:sz w:val="23"/>
          <w:szCs w:val="23"/>
          <w:lang w:val="en-IN" w:eastAsia="en-IN"/>
        </w:rPr>
      </w:pPr>
      <w:r w:rsidRPr="00D236C4">
        <w:rPr>
          <w:rFonts w:ascii="inherit" w:eastAsia="Times New Roman" w:hAnsi="inherit" w:cs="Arial"/>
          <w:b/>
          <w:bCs/>
          <w:color w:val="242729"/>
          <w:sz w:val="23"/>
          <w:szCs w:val="23"/>
          <w:bdr w:val="none" w:sz="0" w:space="0" w:color="auto" w:frame="1"/>
          <w:lang w:val="en-IN" w:eastAsia="en-IN"/>
        </w:rPr>
        <w:t>mysql_fetch_row()</w:t>
      </w:r>
    </w:p>
    <w:p w:rsidR="00D236C4" w:rsidRPr="00D236C4" w:rsidRDefault="00D236C4" w:rsidP="00D236C4">
      <w:pPr>
        <w:shd w:val="clear" w:color="auto" w:fill="FFFFFF"/>
        <w:spacing w:before="0" w:after="240" w:line="240" w:lineRule="auto"/>
        <w:textAlignment w:val="baseline"/>
        <w:rPr>
          <w:rFonts w:ascii="Arial" w:eastAsia="Times New Roman" w:hAnsi="Arial" w:cs="Arial"/>
          <w:color w:val="242729"/>
          <w:sz w:val="23"/>
          <w:szCs w:val="23"/>
          <w:lang w:val="en-IN" w:eastAsia="en-IN"/>
        </w:rPr>
      </w:pPr>
      <w:r w:rsidRPr="00D236C4">
        <w:rPr>
          <w:rFonts w:ascii="Arial" w:eastAsia="Times New Roman" w:hAnsi="Arial" w:cs="Arial"/>
          <w:color w:val="242729"/>
          <w:sz w:val="23"/>
          <w:szCs w:val="23"/>
          <w:lang w:val="en-IN" w:eastAsia="en-IN"/>
        </w:rPr>
        <w:t>Fetch a result row as an numeric array</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7D2727"/>
          <w:sz w:val="20"/>
          <w:szCs w:val="20"/>
          <w:bdr w:val="none" w:sz="0" w:space="0" w:color="auto" w:frame="1"/>
          <w:shd w:val="clear" w:color="auto" w:fill="EFF0F1"/>
          <w:lang w:val="en-IN" w:eastAsia="en-IN"/>
        </w:rPr>
        <w:t>&lt;html&gt;</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&lt;?php</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include(</w:t>
      </w:r>
      <w:r w:rsidRPr="00D236C4">
        <w:rPr>
          <w:rFonts w:ascii="inherit" w:eastAsia="Times New Roman" w:hAnsi="inherit" w:cs="Courier New"/>
          <w:color w:val="7D2727"/>
          <w:sz w:val="20"/>
          <w:szCs w:val="20"/>
          <w:bdr w:val="none" w:sz="0" w:space="0" w:color="auto" w:frame="1"/>
          <w:shd w:val="clear" w:color="auto" w:fill="EFF0F1"/>
          <w:lang w:val="en-IN" w:eastAsia="en-IN"/>
        </w:rPr>
        <w:t>'db.php'</w:t>
      </w:r>
      <w:r w:rsidRPr="00D236C4">
        <w:rPr>
          <w:rFonts w:ascii="inherit" w:eastAsia="Times New Roman" w:hAnsi="inherit" w:cs="Courier New"/>
          <w:color w:val="303336"/>
          <w:sz w:val="20"/>
          <w:szCs w:val="20"/>
          <w:bdr w:val="none" w:sz="0" w:space="0" w:color="auto" w:frame="1"/>
          <w:shd w:val="clear" w:color="auto" w:fill="EFF0F1"/>
          <w:lang w:val="en-IN" w:eastAsia="en-IN"/>
        </w:rPr>
        <w:t>);</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$query=mysql_query(</w:t>
      </w:r>
      <w:r w:rsidRPr="00D236C4">
        <w:rPr>
          <w:rFonts w:ascii="inherit" w:eastAsia="Times New Roman" w:hAnsi="inherit" w:cs="Courier New"/>
          <w:color w:val="7D2727"/>
          <w:sz w:val="20"/>
          <w:szCs w:val="20"/>
          <w:bdr w:val="none" w:sz="0" w:space="0" w:color="auto" w:frame="1"/>
          <w:shd w:val="clear" w:color="auto" w:fill="EFF0F1"/>
          <w:lang w:val="en-IN" w:eastAsia="en-IN"/>
        </w:rPr>
        <w:t>"select * from tb"</w:t>
      </w:r>
      <w:r w:rsidRPr="00D236C4">
        <w:rPr>
          <w:rFonts w:ascii="inherit" w:eastAsia="Times New Roman" w:hAnsi="inherit" w:cs="Courier New"/>
          <w:color w:val="303336"/>
          <w:sz w:val="20"/>
          <w:szCs w:val="20"/>
          <w:bdr w:val="none" w:sz="0" w:space="0" w:color="auto" w:frame="1"/>
          <w:shd w:val="clear" w:color="auto" w:fill="EFF0F1"/>
          <w:lang w:val="en-IN" w:eastAsia="en-IN"/>
        </w:rPr>
        <w:t>);</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$row=mysql_fetch_row($query);</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echo $row[</w:t>
      </w:r>
      <w:r w:rsidRPr="00D236C4">
        <w:rPr>
          <w:rFonts w:ascii="inherit" w:eastAsia="Times New Roman" w:hAnsi="inherit" w:cs="Courier New"/>
          <w:color w:val="7D2727"/>
          <w:sz w:val="20"/>
          <w:szCs w:val="20"/>
          <w:bdr w:val="none" w:sz="0" w:space="0" w:color="auto" w:frame="1"/>
          <w:shd w:val="clear" w:color="auto" w:fill="EFF0F1"/>
          <w:lang w:val="en-IN" w:eastAsia="en-IN"/>
        </w:rPr>
        <w:t>0</w:t>
      </w:r>
      <w:r w:rsidRPr="00D236C4">
        <w:rPr>
          <w:rFonts w:ascii="inherit" w:eastAsia="Times New Roman" w:hAnsi="inherit" w:cs="Courier New"/>
          <w:color w:val="303336"/>
          <w:sz w:val="20"/>
          <w:szCs w:val="20"/>
          <w:bdr w:val="none" w:sz="0" w:space="0" w:color="auto" w:frame="1"/>
          <w:shd w:val="clear" w:color="auto" w:fill="EFF0F1"/>
          <w:lang w:val="en-IN" w:eastAsia="en-IN"/>
        </w:rPr>
        <w:t>];</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echo $row[</w:t>
      </w:r>
      <w:r w:rsidRPr="00D236C4">
        <w:rPr>
          <w:rFonts w:ascii="inherit" w:eastAsia="Times New Roman" w:hAnsi="inherit" w:cs="Courier New"/>
          <w:color w:val="7D2727"/>
          <w:sz w:val="20"/>
          <w:szCs w:val="20"/>
          <w:bdr w:val="none" w:sz="0" w:space="0" w:color="auto" w:frame="1"/>
          <w:shd w:val="clear" w:color="auto" w:fill="EFF0F1"/>
          <w:lang w:val="en-IN" w:eastAsia="en-IN"/>
        </w:rPr>
        <w:t>1</w:t>
      </w:r>
      <w:r w:rsidRPr="00D236C4">
        <w:rPr>
          <w:rFonts w:ascii="inherit" w:eastAsia="Times New Roman" w:hAnsi="inherit" w:cs="Courier New"/>
          <w:color w:val="303336"/>
          <w:sz w:val="20"/>
          <w:szCs w:val="20"/>
          <w:bdr w:val="none" w:sz="0" w:space="0" w:color="auto" w:frame="1"/>
          <w:shd w:val="clear" w:color="auto" w:fill="EFF0F1"/>
          <w:lang w:val="en-IN" w:eastAsia="en-IN"/>
        </w:rPr>
        <w:t>];</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echo $row[</w:t>
      </w:r>
      <w:r w:rsidRPr="00D236C4">
        <w:rPr>
          <w:rFonts w:ascii="inherit" w:eastAsia="Times New Roman" w:hAnsi="inherit" w:cs="Courier New"/>
          <w:color w:val="7D2727"/>
          <w:sz w:val="20"/>
          <w:szCs w:val="20"/>
          <w:bdr w:val="none" w:sz="0" w:space="0" w:color="auto" w:frame="1"/>
          <w:shd w:val="clear" w:color="auto" w:fill="EFF0F1"/>
          <w:lang w:val="en-IN" w:eastAsia="en-IN"/>
        </w:rPr>
        <w:t>2</w:t>
      </w:r>
      <w:r w:rsidRPr="00D236C4">
        <w:rPr>
          <w:rFonts w:ascii="inherit" w:eastAsia="Times New Roman" w:hAnsi="inherit" w:cs="Courier New"/>
          <w:color w:val="303336"/>
          <w:sz w:val="20"/>
          <w:szCs w:val="20"/>
          <w:bdr w:val="none" w:sz="0" w:space="0" w:color="auto" w:frame="1"/>
          <w:shd w:val="clear" w:color="auto" w:fill="EFF0F1"/>
          <w:lang w:val="en-IN" w:eastAsia="en-IN"/>
        </w:rPr>
        <w:t>];</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?&gt;</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Consolas" w:eastAsia="Times New Roman" w:hAnsi="Consolas" w:cs="Courier New"/>
          <w:color w:val="393318"/>
          <w:sz w:val="20"/>
          <w:szCs w:val="20"/>
          <w:lang w:val="en-IN" w:eastAsia="en-IN"/>
        </w:rPr>
      </w:pPr>
      <w:r w:rsidRPr="00D236C4">
        <w:rPr>
          <w:rFonts w:ascii="inherit" w:eastAsia="Times New Roman" w:hAnsi="inherit" w:cs="Courier New"/>
          <w:color w:val="7D2727"/>
          <w:sz w:val="20"/>
          <w:szCs w:val="20"/>
          <w:bdr w:val="none" w:sz="0" w:space="0" w:color="auto" w:frame="1"/>
          <w:shd w:val="clear" w:color="auto" w:fill="EFF0F1"/>
          <w:lang w:val="en-IN" w:eastAsia="en-IN"/>
        </w:rPr>
        <w:t>&lt;/html&gt;</w:t>
      </w:r>
    </w:p>
    <w:p w:rsidR="00D236C4" w:rsidRPr="00D236C4" w:rsidRDefault="00D236C4" w:rsidP="00D236C4">
      <w:pPr>
        <w:shd w:val="clear" w:color="auto" w:fill="FFFFFF"/>
        <w:spacing w:before="0" w:after="240" w:line="240" w:lineRule="auto"/>
        <w:textAlignment w:val="baseline"/>
        <w:rPr>
          <w:rFonts w:ascii="Arial" w:eastAsia="Times New Roman" w:hAnsi="Arial" w:cs="Arial"/>
          <w:color w:val="242729"/>
          <w:sz w:val="23"/>
          <w:szCs w:val="23"/>
          <w:lang w:val="en-IN" w:eastAsia="en-IN"/>
        </w:rPr>
      </w:pPr>
      <w:r w:rsidRPr="00D236C4">
        <w:rPr>
          <w:rFonts w:ascii="Arial" w:eastAsia="Times New Roman" w:hAnsi="Arial" w:cs="Arial"/>
          <w:color w:val="242729"/>
          <w:sz w:val="23"/>
          <w:szCs w:val="23"/>
          <w:lang w:val="en-IN" w:eastAsia="en-IN"/>
        </w:rPr>
        <w:t>Result</w:t>
      </w:r>
    </w:p>
    <w:p w:rsidR="00D236C4" w:rsidRPr="00D236C4" w:rsidRDefault="00D236C4" w:rsidP="00D236C4">
      <w:pPr>
        <w:shd w:val="clear" w:color="auto" w:fill="FFFFFF"/>
        <w:spacing w:before="0" w:after="240" w:line="240" w:lineRule="auto"/>
        <w:textAlignment w:val="baseline"/>
        <w:rPr>
          <w:rFonts w:ascii="Arial" w:eastAsia="Times New Roman" w:hAnsi="Arial" w:cs="Arial"/>
          <w:color w:val="242729"/>
          <w:sz w:val="23"/>
          <w:szCs w:val="23"/>
          <w:lang w:val="en-IN" w:eastAsia="en-IN"/>
        </w:rPr>
      </w:pPr>
      <w:r w:rsidRPr="00D236C4">
        <w:rPr>
          <w:rFonts w:ascii="Arial" w:eastAsia="Times New Roman" w:hAnsi="Arial" w:cs="Arial"/>
          <w:color w:val="242729"/>
          <w:sz w:val="23"/>
          <w:szCs w:val="23"/>
          <w:lang w:val="en-IN" w:eastAsia="en-IN"/>
        </w:rPr>
        <w:t>1 tobby tobby78$2</w:t>
      </w:r>
    </w:p>
    <w:p w:rsidR="00D236C4" w:rsidRPr="00D236C4" w:rsidRDefault="00D236C4" w:rsidP="00D236C4">
      <w:pPr>
        <w:shd w:val="clear" w:color="auto" w:fill="FFFFFF"/>
        <w:spacing w:before="0" w:after="0" w:line="240" w:lineRule="auto"/>
        <w:textAlignment w:val="baseline"/>
        <w:rPr>
          <w:rFonts w:ascii="Arial" w:eastAsia="Times New Roman" w:hAnsi="Arial" w:cs="Arial"/>
          <w:color w:val="242729"/>
          <w:sz w:val="23"/>
          <w:szCs w:val="23"/>
          <w:lang w:val="en-IN" w:eastAsia="en-IN"/>
        </w:rPr>
      </w:pPr>
      <w:r w:rsidRPr="00D236C4">
        <w:rPr>
          <w:rFonts w:ascii="inherit" w:eastAsia="Times New Roman" w:hAnsi="inherit" w:cs="Arial"/>
          <w:b/>
          <w:bCs/>
          <w:color w:val="242729"/>
          <w:sz w:val="23"/>
          <w:szCs w:val="23"/>
          <w:bdr w:val="none" w:sz="0" w:space="0" w:color="auto" w:frame="1"/>
          <w:lang w:val="en-IN" w:eastAsia="en-IN"/>
        </w:rPr>
        <w:t>mysql_fetch_object()</w:t>
      </w:r>
    </w:p>
    <w:p w:rsidR="00D236C4" w:rsidRPr="00D236C4" w:rsidRDefault="00D236C4" w:rsidP="00D236C4">
      <w:pPr>
        <w:shd w:val="clear" w:color="auto" w:fill="FFFFFF"/>
        <w:spacing w:before="0" w:after="240" w:line="240" w:lineRule="auto"/>
        <w:textAlignment w:val="baseline"/>
        <w:rPr>
          <w:rFonts w:ascii="Arial" w:eastAsia="Times New Roman" w:hAnsi="Arial" w:cs="Arial"/>
          <w:color w:val="242729"/>
          <w:sz w:val="23"/>
          <w:szCs w:val="23"/>
          <w:lang w:val="en-IN" w:eastAsia="en-IN"/>
        </w:rPr>
      </w:pPr>
      <w:r w:rsidRPr="00D236C4">
        <w:rPr>
          <w:rFonts w:ascii="Arial" w:eastAsia="Times New Roman" w:hAnsi="Arial" w:cs="Arial"/>
          <w:color w:val="242729"/>
          <w:sz w:val="23"/>
          <w:szCs w:val="23"/>
          <w:lang w:val="en-IN" w:eastAsia="en-IN"/>
        </w:rPr>
        <w:t>Fetch a result row as an object</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7D2727"/>
          <w:sz w:val="20"/>
          <w:szCs w:val="20"/>
          <w:bdr w:val="none" w:sz="0" w:space="0" w:color="auto" w:frame="1"/>
          <w:shd w:val="clear" w:color="auto" w:fill="EFF0F1"/>
          <w:lang w:val="en-IN" w:eastAsia="en-IN"/>
        </w:rPr>
        <w:t>&lt;html&gt;</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&lt;?php</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include(</w:t>
      </w:r>
      <w:r w:rsidRPr="00D236C4">
        <w:rPr>
          <w:rFonts w:ascii="inherit" w:eastAsia="Times New Roman" w:hAnsi="inherit" w:cs="Courier New"/>
          <w:color w:val="7D2727"/>
          <w:sz w:val="20"/>
          <w:szCs w:val="20"/>
          <w:bdr w:val="none" w:sz="0" w:space="0" w:color="auto" w:frame="1"/>
          <w:shd w:val="clear" w:color="auto" w:fill="EFF0F1"/>
          <w:lang w:val="en-IN" w:eastAsia="en-IN"/>
        </w:rPr>
        <w:t>'db.php'</w:t>
      </w:r>
      <w:r w:rsidRPr="00D236C4">
        <w:rPr>
          <w:rFonts w:ascii="inherit" w:eastAsia="Times New Roman" w:hAnsi="inherit" w:cs="Courier New"/>
          <w:color w:val="303336"/>
          <w:sz w:val="20"/>
          <w:szCs w:val="20"/>
          <w:bdr w:val="none" w:sz="0" w:space="0" w:color="auto" w:frame="1"/>
          <w:shd w:val="clear" w:color="auto" w:fill="EFF0F1"/>
          <w:lang w:val="en-IN" w:eastAsia="en-IN"/>
        </w:rPr>
        <w:t>);</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$query=mysql_query(</w:t>
      </w:r>
      <w:r w:rsidRPr="00D236C4">
        <w:rPr>
          <w:rFonts w:ascii="inherit" w:eastAsia="Times New Roman" w:hAnsi="inherit" w:cs="Courier New"/>
          <w:color w:val="7D2727"/>
          <w:sz w:val="20"/>
          <w:szCs w:val="20"/>
          <w:bdr w:val="none" w:sz="0" w:space="0" w:color="auto" w:frame="1"/>
          <w:shd w:val="clear" w:color="auto" w:fill="EFF0F1"/>
          <w:lang w:val="en-IN" w:eastAsia="en-IN"/>
        </w:rPr>
        <w:t>"select * from tb"</w:t>
      </w:r>
      <w:r w:rsidRPr="00D236C4">
        <w:rPr>
          <w:rFonts w:ascii="inherit" w:eastAsia="Times New Roman" w:hAnsi="inherit" w:cs="Courier New"/>
          <w:color w:val="303336"/>
          <w:sz w:val="20"/>
          <w:szCs w:val="20"/>
          <w:bdr w:val="none" w:sz="0" w:space="0" w:color="auto" w:frame="1"/>
          <w:shd w:val="clear" w:color="auto" w:fill="EFF0F1"/>
          <w:lang w:val="en-IN" w:eastAsia="en-IN"/>
        </w:rPr>
        <w:t>);</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$row=mysql_fetch_object($query);</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echo $row-&gt;id;</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echo $row-&gt;username;</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echo $row-&gt;password;</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?&gt;</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Consolas" w:eastAsia="Times New Roman" w:hAnsi="Consolas" w:cs="Courier New"/>
          <w:color w:val="393318"/>
          <w:sz w:val="20"/>
          <w:szCs w:val="20"/>
          <w:lang w:val="en-IN" w:eastAsia="en-IN"/>
        </w:rPr>
      </w:pPr>
      <w:r w:rsidRPr="00D236C4">
        <w:rPr>
          <w:rFonts w:ascii="inherit" w:eastAsia="Times New Roman" w:hAnsi="inherit" w:cs="Courier New"/>
          <w:color w:val="7D2727"/>
          <w:sz w:val="20"/>
          <w:szCs w:val="20"/>
          <w:bdr w:val="none" w:sz="0" w:space="0" w:color="auto" w:frame="1"/>
          <w:shd w:val="clear" w:color="auto" w:fill="EFF0F1"/>
          <w:lang w:val="en-IN" w:eastAsia="en-IN"/>
        </w:rPr>
        <w:t>&lt;/html&gt;</w:t>
      </w:r>
    </w:p>
    <w:p w:rsidR="00D236C4" w:rsidRPr="00D236C4" w:rsidRDefault="00D236C4" w:rsidP="00D236C4">
      <w:pPr>
        <w:shd w:val="clear" w:color="auto" w:fill="FFFFFF"/>
        <w:spacing w:before="0" w:after="240" w:line="240" w:lineRule="auto"/>
        <w:textAlignment w:val="baseline"/>
        <w:rPr>
          <w:rFonts w:ascii="Arial" w:eastAsia="Times New Roman" w:hAnsi="Arial" w:cs="Arial"/>
          <w:color w:val="242729"/>
          <w:sz w:val="23"/>
          <w:szCs w:val="23"/>
          <w:lang w:val="en-IN" w:eastAsia="en-IN"/>
        </w:rPr>
      </w:pPr>
      <w:r w:rsidRPr="00D236C4">
        <w:rPr>
          <w:rFonts w:ascii="Arial" w:eastAsia="Times New Roman" w:hAnsi="Arial" w:cs="Arial"/>
          <w:color w:val="242729"/>
          <w:sz w:val="23"/>
          <w:szCs w:val="23"/>
          <w:lang w:val="en-IN" w:eastAsia="en-IN"/>
        </w:rPr>
        <w:t>Result</w:t>
      </w:r>
    </w:p>
    <w:p w:rsidR="00D236C4" w:rsidRPr="00D236C4" w:rsidRDefault="00D236C4" w:rsidP="00D236C4">
      <w:pPr>
        <w:shd w:val="clear" w:color="auto" w:fill="FFFFFF"/>
        <w:spacing w:before="0" w:after="240" w:line="240" w:lineRule="auto"/>
        <w:textAlignment w:val="baseline"/>
        <w:rPr>
          <w:rFonts w:ascii="Arial" w:eastAsia="Times New Roman" w:hAnsi="Arial" w:cs="Arial"/>
          <w:color w:val="242729"/>
          <w:sz w:val="23"/>
          <w:szCs w:val="23"/>
          <w:lang w:val="en-IN" w:eastAsia="en-IN"/>
        </w:rPr>
      </w:pPr>
      <w:r w:rsidRPr="00D236C4">
        <w:rPr>
          <w:rFonts w:ascii="Arial" w:eastAsia="Times New Roman" w:hAnsi="Arial" w:cs="Arial"/>
          <w:color w:val="242729"/>
          <w:sz w:val="23"/>
          <w:szCs w:val="23"/>
          <w:lang w:val="en-IN" w:eastAsia="en-IN"/>
        </w:rPr>
        <w:t>1 tobby tobby78$2</w:t>
      </w:r>
    </w:p>
    <w:p w:rsidR="00D236C4" w:rsidRPr="00D236C4" w:rsidRDefault="00D236C4" w:rsidP="00D236C4">
      <w:pPr>
        <w:shd w:val="clear" w:color="auto" w:fill="FFFFFF"/>
        <w:spacing w:before="0" w:after="0" w:line="240" w:lineRule="auto"/>
        <w:textAlignment w:val="baseline"/>
        <w:rPr>
          <w:rFonts w:ascii="Arial" w:eastAsia="Times New Roman" w:hAnsi="Arial" w:cs="Arial"/>
          <w:color w:val="242729"/>
          <w:sz w:val="23"/>
          <w:szCs w:val="23"/>
          <w:lang w:val="en-IN" w:eastAsia="en-IN"/>
        </w:rPr>
      </w:pPr>
      <w:r w:rsidRPr="00D236C4">
        <w:rPr>
          <w:rFonts w:ascii="inherit" w:eastAsia="Times New Roman" w:hAnsi="inherit" w:cs="Arial"/>
          <w:b/>
          <w:bCs/>
          <w:color w:val="242729"/>
          <w:sz w:val="23"/>
          <w:szCs w:val="23"/>
          <w:bdr w:val="none" w:sz="0" w:space="0" w:color="auto" w:frame="1"/>
          <w:lang w:val="en-IN" w:eastAsia="en-IN"/>
        </w:rPr>
        <w:lastRenderedPageBreak/>
        <w:t>mysql_fetch_assoc()</w:t>
      </w:r>
    </w:p>
    <w:p w:rsidR="00D236C4" w:rsidRPr="00D236C4" w:rsidRDefault="00D236C4" w:rsidP="00D236C4">
      <w:pPr>
        <w:shd w:val="clear" w:color="auto" w:fill="FFFFFF"/>
        <w:spacing w:before="0" w:after="240" w:line="240" w:lineRule="auto"/>
        <w:textAlignment w:val="baseline"/>
        <w:rPr>
          <w:rFonts w:ascii="Arial" w:eastAsia="Times New Roman" w:hAnsi="Arial" w:cs="Arial"/>
          <w:color w:val="242729"/>
          <w:sz w:val="23"/>
          <w:szCs w:val="23"/>
          <w:lang w:val="en-IN" w:eastAsia="en-IN"/>
        </w:rPr>
      </w:pPr>
      <w:r w:rsidRPr="00D236C4">
        <w:rPr>
          <w:rFonts w:ascii="Arial" w:eastAsia="Times New Roman" w:hAnsi="Arial" w:cs="Arial"/>
          <w:color w:val="242729"/>
          <w:sz w:val="23"/>
          <w:szCs w:val="23"/>
          <w:lang w:val="en-IN" w:eastAsia="en-IN"/>
        </w:rPr>
        <w:t>Fetch a result row as an associative array</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7D2727"/>
          <w:sz w:val="20"/>
          <w:szCs w:val="20"/>
          <w:bdr w:val="none" w:sz="0" w:space="0" w:color="auto" w:frame="1"/>
          <w:shd w:val="clear" w:color="auto" w:fill="EFF0F1"/>
          <w:lang w:val="en-IN" w:eastAsia="en-IN"/>
        </w:rPr>
        <w:t>&lt;html&gt;</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&lt;?php</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include(</w:t>
      </w:r>
      <w:r w:rsidRPr="00D236C4">
        <w:rPr>
          <w:rFonts w:ascii="inherit" w:eastAsia="Times New Roman" w:hAnsi="inherit" w:cs="Courier New"/>
          <w:color w:val="7D2727"/>
          <w:sz w:val="20"/>
          <w:szCs w:val="20"/>
          <w:bdr w:val="none" w:sz="0" w:space="0" w:color="auto" w:frame="1"/>
          <w:shd w:val="clear" w:color="auto" w:fill="EFF0F1"/>
          <w:lang w:val="en-IN" w:eastAsia="en-IN"/>
        </w:rPr>
        <w:t>'db.php'</w:t>
      </w:r>
      <w:r w:rsidRPr="00D236C4">
        <w:rPr>
          <w:rFonts w:ascii="inherit" w:eastAsia="Times New Roman" w:hAnsi="inherit" w:cs="Courier New"/>
          <w:color w:val="303336"/>
          <w:sz w:val="20"/>
          <w:szCs w:val="20"/>
          <w:bdr w:val="none" w:sz="0" w:space="0" w:color="auto" w:frame="1"/>
          <w:shd w:val="clear" w:color="auto" w:fill="EFF0F1"/>
          <w:lang w:val="en-IN" w:eastAsia="en-IN"/>
        </w:rPr>
        <w:t>);</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$query=mysql_query(</w:t>
      </w:r>
      <w:r w:rsidRPr="00D236C4">
        <w:rPr>
          <w:rFonts w:ascii="inherit" w:eastAsia="Times New Roman" w:hAnsi="inherit" w:cs="Courier New"/>
          <w:color w:val="7D2727"/>
          <w:sz w:val="20"/>
          <w:szCs w:val="20"/>
          <w:bdr w:val="none" w:sz="0" w:space="0" w:color="auto" w:frame="1"/>
          <w:shd w:val="clear" w:color="auto" w:fill="EFF0F1"/>
          <w:lang w:val="en-IN" w:eastAsia="en-IN"/>
        </w:rPr>
        <w:t>"select * from tb"</w:t>
      </w:r>
      <w:r w:rsidRPr="00D236C4">
        <w:rPr>
          <w:rFonts w:ascii="inherit" w:eastAsia="Times New Roman" w:hAnsi="inherit" w:cs="Courier New"/>
          <w:color w:val="303336"/>
          <w:sz w:val="20"/>
          <w:szCs w:val="20"/>
          <w:bdr w:val="none" w:sz="0" w:space="0" w:color="auto" w:frame="1"/>
          <w:shd w:val="clear" w:color="auto" w:fill="EFF0F1"/>
          <w:lang w:val="en-IN" w:eastAsia="en-IN"/>
        </w:rPr>
        <w:t>);</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$row=mysql_fetch_assoc($query);</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echo $row[</w:t>
      </w:r>
      <w:r w:rsidRPr="00D236C4">
        <w:rPr>
          <w:rFonts w:ascii="inherit" w:eastAsia="Times New Roman" w:hAnsi="inherit" w:cs="Courier New"/>
          <w:color w:val="7D2727"/>
          <w:sz w:val="20"/>
          <w:szCs w:val="20"/>
          <w:bdr w:val="none" w:sz="0" w:space="0" w:color="auto" w:frame="1"/>
          <w:shd w:val="clear" w:color="auto" w:fill="EFF0F1"/>
          <w:lang w:val="en-IN" w:eastAsia="en-IN"/>
        </w:rPr>
        <w:t>'id'</w:t>
      </w:r>
      <w:r w:rsidRPr="00D236C4">
        <w:rPr>
          <w:rFonts w:ascii="inherit" w:eastAsia="Times New Roman" w:hAnsi="inherit" w:cs="Courier New"/>
          <w:color w:val="303336"/>
          <w:sz w:val="20"/>
          <w:szCs w:val="20"/>
          <w:bdr w:val="none" w:sz="0" w:space="0" w:color="auto" w:frame="1"/>
          <w:shd w:val="clear" w:color="auto" w:fill="EFF0F1"/>
          <w:lang w:val="en-IN" w:eastAsia="en-IN"/>
        </w:rPr>
        <w:t>];</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echo $row[</w:t>
      </w:r>
      <w:r w:rsidRPr="00D236C4">
        <w:rPr>
          <w:rFonts w:ascii="inherit" w:eastAsia="Times New Roman" w:hAnsi="inherit" w:cs="Courier New"/>
          <w:color w:val="7D2727"/>
          <w:sz w:val="20"/>
          <w:szCs w:val="20"/>
          <w:bdr w:val="none" w:sz="0" w:space="0" w:color="auto" w:frame="1"/>
          <w:shd w:val="clear" w:color="auto" w:fill="EFF0F1"/>
          <w:lang w:val="en-IN" w:eastAsia="en-IN"/>
        </w:rPr>
        <w:t>'username'</w:t>
      </w:r>
      <w:r w:rsidRPr="00D236C4">
        <w:rPr>
          <w:rFonts w:ascii="inherit" w:eastAsia="Times New Roman" w:hAnsi="inherit" w:cs="Courier New"/>
          <w:color w:val="303336"/>
          <w:sz w:val="20"/>
          <w:szCs w:val="20"/>
          <w:bdr w:val="none" w:sz="0" w:space="0" w:color="auto" w:frame="1"/>
          <w:shd w:val="clear" w:color="auto" w:fill="EFF0F1"/>
          <w:lang w:val="en-IN" w:eastAsia="en-IN"/>
        </w:rPr>
        <w:t>];</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echo $row[</w:t>
      </w:r>
      <w:r w:rsidRPr="00D236C4">
        <w:rPr>
          <w:rFonts w:ascii="inherit" w:eastAsia="Times New Roman" w:hAnsi="inherit" w:cs="Courier New"/>
          <w:color w:val="7D2727"/>
          <w:sz w:val="20"/>
          <w:szCs w:val="20"/>
          <w:bdr w:val="none" w:sz="0" w:space="0" w:color="auto" w:frame="1"/>
          <w:shd w:val="clear" w:color="auto" w:fill="EFF0F1"/>
          <w:lang w:val="en-IN" w:eastAsia="en-IN"/>
        </w:rPr>
        <w:t>'password'</w:t>
      </w:r>
      <w:r w:rsidRPr="00D236C4">
        <w:rPr>
          <w:rFonts w:ascii="inherit" w:eastAsia="Times New Roman" w:hAnsi="inherit" w:cs="Courier New"/>
          <w:color w:val="303336"/>
          <w:sz w:val="20"/>
          <w:szCs w:val="20"/>
          <w:bdr w:val="none" w:sz="0" w:space="0" w:color="auto" w:frame="1"/>
          <w:shd w:val="clear" w:color="auto" w:fill="EFF0F1"/>
          <w:lang w:val="en-IN" w:eastAsia="en-IN"/>
        </w:rPr>
        <w:t>];</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?&gt;</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Consolas" w:eastAsia="Times New Roman" w:hAnsi="Consolas" w:cs="Courier New"/>
          <w:color w:val="393318"/>
          <w:sz w:val="20"/>
          <w:szCs w:val="20"/>
          <w:lang w:val="en-IN" w:eastAsia="en-IN"/>
        </w:rPr>
      </w:pPr>
      <w:r w:rsidRPr="00D236C4">
        <w:rPr>
          <w:rFonts w:ascii="inherit" w:eastAsia="Times New Roman" w:hAnsi="inherit" w:cs="Courier New"/>
          <w:color w:val="7D2727"/>
          <w:sz w:val="20"/>
          <w:szCs w:val="20"/>
          <w:bdr w:val="none" w:sz="0" w:space="0" w:color="auto" w:frame="1"/>
          <w:shd w:val="clear" w:color="auto" w:fill="EFF0F1"/>
          <w:lang w:val="en-IN" w:eastAsia="en-IN"/>
        </w:rPr>
        <w:t>&lt;/html&gt;</w:t>
      </w:r>
      <w:r w:rsidRPr="00D236C4">
        <w:rPr>
          <w:rFonts w:ascii="inherit" w:eastAsia="Times New Roman" w:hAnsi="inherit" w:cs="Courier New"/>
          <w:color w:val="303336"/>
          <w:sz w:val="20"/>
          <w:szCs w:val="20"/>
          <w:bdr w:val="none" w:sz="0" w:space="0" w:color="auto" w:frame="1"/>
          <w:shd w:val="clear" w:color="auto" w:fill="EFF0F1"/>
          <w:lang w:val="en-IN" w:eastAsia="en-IN"/>
        </w:rPr>
        <w:t xml:space="preserve"> </w:t>
      </w:r>
    </w:p>
    <w:p w:rsidR="00D236C4" w:rsidRPr="00D236C4" w:rsidRDefault="00D236C4" w:rsidP="00D236C4">
      <w:pPr>
        <w:shd w:val="clear" w:color="auto" w:fill="FFFFFF"/>
        <w:spacing w:before="0" w:after="240" w:line="240" w:lineRule="auto"/>
        <w:textAlignment w:val="baseline"/>
        <w:rPr>
          <w:rFonts w:ascii="Arial" w:eastAsia="Times New Roman" w:hAnsi="Arial" w:cs="Arial"/>
          <w:color w:val="242729"/>
          <w:sz w:val="23"/>
          <w:szCs w:val="23"/>
          <w:lang w:val="en-IN" w:eastAsia="en-IN"/>
        </w:rPr>
      </w:pPr>
      <w:r w:rsidRPr="00D236C4">
        <w:rPr>
          <w:rFonts w:ascii="Arial" w:eastAsia="Times New Roman" w:hAnsi="Arial" w:cs="Arial"/>
          <w:color w:val="242729"/>
          <w:sz w:val="23"/>
          <w:szCs w:val="23"/>
          <w:lang w:val="en-IN" w:eastAsia="en-IN"/>
        </w:rPr>
        <w:t>Result</w:t>
      </w:r>
    </w:p>
    <w:p w:rsidR="00D236C4" w:rsidRPr="00D236C4" w:rsidRDefault="00D236C4" w:rsidP="00D236C4">
      <w:pPr>
        <w:shd w:val="clear" w:color="auto" w:fill="FFFFFF"/>
        <w:spacing w:before="0" w:after="240" w:line="240" w:lineRule="auto"/>
        <w:textAlignment w:val="baseline"/>
        <w:rPr>
          <w:rFonts w:ascii="Arial" w:eastAsia="Times New Roman" w:hAnsi="Arial" w:cs="Arial"/>
          <w:color w:val="242729"/>
          <w:sz w:val="23"/>
          <w:szCs w:val="23"/>
          <w:lang w:val="en-IN" w:eastAsia="en-IN"/>
        </w:rPr>
      </w:pPr>
      <w:r w:rsidRPr="00D236C4">
        <w:rPr>
          <w:rFonts w:ascii="Arial" w:eastAsia="Times New Roman" w:hAnsi="Arial" w:cs="Arial"/>
          <w:color w:val="242729"/>
          <w:sz w:val="23"/>
          <w:szCs w:val="23"/>
          <w:lang w:val="en-IN" w:eastAsia="en-IN"/>
        </w:rPr>
        <w:t>1 tobby tobby78$2</w:t>
      </w:r>
    </w:p>
    <w:p w:rsidR="00D236C4" w:rsidRPr="00D236C4" w:rsidRDefault="00D236C4" w:rsidP="00D236C4">
      <w:pPr>
        <w:shd w:val="clear" w:color="auto" w:fill="FFFFFF"/>
        <w:spacing w:before="0" w:after="0" w:line="240" w:lineRule="auto"/>
        <w:textAlignment w:val="baseline"/>
        <w:rPr>
          <w:rFonts w:ascii="Arial" w:eastAsia="Times New Roman" w:hAnsi="Arial" w:cs="Arial"/>
          <w:color w:val="242729"/>
          <w:sz w:val="23"/>
          <w:szCs w:val="23"/>
          <w:lang w:val="en-IN" w:eastAsia="en-IN"/>
        </w:rPr>
      </w:pPr>
      <w:r w:rsidRPr="00D236C4">
        <w:rPr>
          <w:rFonts w:ascii="inherit" w:eastAsia="Times New Roman" w:hAnsi="inherit" w:cs="Arial"/>
          <w:b/>
          <w:bCs/>
          <w:color w:val="242729"/>
          <w:sz w:val="23"/>
          <w:szCs w:val="23"/>
          <w:bdr w:val="none" w:sz="0" w:space="0" w:color="auto" w:frame="1"/>
          <w:lang w:val="en-IN" w:eastAsia="en-IN"/>
        </w:rPr>
        <w:t>mysql_fetch_array()</w:t>
      </w:r>
    </w:p>
    <w:p w:rsidR="00D236C4" w:rsidRPr="00D236C4" w:rsidRDefault="00D236C4" w:rsidP="00D236C4">
      <w:pPr>
        <w:shd w:val="clear" w:color="auto" w:fill="FFFFFF"/>
        <w:spacing w:before="0" w:after="240" w:line="240" w:lineRule="auto"/>
        <w:textAlignment w:val="baseline"/>
        <w:rPr>
          <w:rFonts w:ascii="Arial" w:eastAsia="Times New Roman" w:hAnsi="Arial" w:cs="Arial"/>
          <w:color w:val="242729"/>
          <w:sz w:val="23"/>
          <w:szCs w:val="23"/>
          <w:lang w:val="en-IN" w:eastAsia="en-IN"/>
        </w:rPr>
      </w:pPr>
      <w:r w:rsidRPr="00D236C4">
        <w:rPr>
          <w:rFonts w:ascii="Arial" w:eastAsia="Times New Roman" w:hAnsi="Arial" w:cs="Arial"/>
          <w:color w:val="242729"/>
          <w:sz w:val="23"/>
          <w:szCs w:val="23"/>
          <w:lang w:val="en-IN" w:eastAsia="en-IN"/>
        </w:rPr>
        <w:t>Fetch a result row as an associative array, a numeric array and also it fetches by both associative &amp; numeric array.</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7D2727"/>
          <w:sz w:val="20"/>
          <w:szCs w:val="20"/>
          <w:bdr w:val="none" w:sz="0" w:space="0" w:color="auto" w:frame="1"/>
          <w:shd w:val="clear" w:color="auto" w:fill="EFF0F1"/>
          <w:lang w:val="en-IN" w:eastAsia="en-IN"/>
        </w:rPr>
        <w:t>&lt;html&gt;</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&lt;?php</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include(</w:t>
      </w:r>
      <w:r w:rsidRPr="00D236C4">
        <w:rPr>
          <w:rFonts w:ascii="inherit" w:eastAsia="Times New Roman" w:hAnsi="inherit" w:cs="Courier New"/>
          <w:color w:val="7D2727"/>
          <w:sz w:val="20"/>
          <w:szCs w:val="20"/>
          <w:bdr w:val="none" w:sz="0" w:space="0" w:color="auto" w:frame="1"/>
          <w:shd w:val="clear" w:color="auto" w:fill="EFF0F1"/>
          <w:lang w:val="en-IN" w:eastAsia="en-IN"/>
        </w:rPr>
        <w:t>'db.php'</w:t>
      </w:r>
      <w:r w:rsidRPr="00D236C4">
        <w:rPr>
          <w:rFonts w:ascii="inherit" w:eastAsia="Times New Roman" w:hAnsi="inherit" w:cs="Courier New"/>
          <w:color w:val="303336"/>
          <w:sz w:val="20"/>
          <w:szCs w:val="20"/>
          <w:bdr w:val="none" w:sz="0" w:space="0" w:color="auto" w:frame="1"/>
          <w:shd w:val="clear" w:color="auto" w:fill="EFF0F1"/>
          <w:lang w:val="en-IN" w:eastAsia="en-IN"/>
        </w:rPr>
        <w:t>);</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$query=mysql_query(</w:t>
      </w:r>
      <w:r w:rsidRPr="00D236C4">
        <w:rPr>
          <w:rFonts w:ascii="inherit" w:eastAsia="Times New Roman" w:hAnsi="inherit" w:cs="Courier New"/>
          <w:color w:val="7D2727"/>
          <w:sz w:val="20"/>
          <w:szCs w:val="20"/>
          <w:bdr w:val="none" w:sz="0" w:space="0" w:color="auto" w:frame="1"/>
          <w:shd w:val="clear" w:color="auto" w:fill="EFF0F1"/>
          <w:lang w:val="en-IN" w:eastAsia="en-IN"/>
        </w:rPr>
        <w:t>"select * from tb"</w:t>
      </w:r>
      <w:r w:rsidRPr="00D236C4">
        <w:rPr>
          <w:rFonts w:ascii="inherit" w:eastAsia="Times New Roman" w:hAnsi="inherit" w:cs="Courier New"/>
          <w:color w:val="303336"/>
          <w:sz w:val="20"/>
          <w:szCs w:val="20"/>
          <w:bdr w:val="none" w:sz="0" w:space="0" w:color="auto" w:frame="1"/>
          <w:shd w:val="clear" w:color="auto" w:fill="EFF0F1"/>
          <w:lang w:val="en-IN" w:eastAsia="en-IN"/>
        </w:rPr>
        <w:t>);</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$row=mysql_fetch_array($query);</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echo $row[</w:t>
      </w:r>
      <w:r w:rsidRPr="00D236C4">
        <w:rPr>
          <w:rFonts w:ascii="inherit" w:eastAsia="Times New Roman" w:hAnsi="inherit" w:cs="Courier New"/>
          <w:color w:val="7D2727"/>
          <w:sz w:val="20"/>
          <w:szCs w:val="20"/>
          <w:bdr w:val="none" w:sz="0" w:space="0" w:color="auto" w:frame="1"/>
          <w:shd w:val="clear" w:color="auto" w:fill="EFF0F1"/>
          <w:lang w:val="en-IN" w:eastAsia="en-IN"/>
        </w:rPr>
        <w:t>'id'</w:t>
      </w:r>
      <w:r w:rsidRPr="00D236C4">
        <w:rPr>
          <w:rFonts w:ascii="inherit" w:eastAsia="Times New Roman" w:hAnsi="inherit" w:cs="Courier New"/>
          <w:color w:val="303336"/>
          <w:sz w:val="20"/>
          <w:szCs w:val="20"/>
          <w:bdr w:val="none" w:sz="0" w:space="0" w:color="auto" w:frame="1"/>
          <w:shd w:val="clear" w:color="auto" w:fill="EFF0F1"/>
          <w:lang w:val="en-IN" w:eastAsia="en-IN"/>
        </w:rPr>
        <w:t>];</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echo $row[</w:t>
      </w:r>
      <w:r w:rsidRPr="00D236C4">
        <w:rPr>
          <w:rFonts w:ascii="inherit" w:eastAsia="Times New Roman" w:hAnsi="inherit" w:cs="Courier New"/>
          <w:color w:val="7D2727"/>
          <w:sz w:val="20"/>
          <w:szCs w:val="20"/>
          <w:bdr w:val="none" w:sz="0" w:space="0" w:color="auto" w:frame="1"/>
          <w:shd w:val="clear" w:color="auto" w:fill="EFF0F1"/>
          <w:lang w:val="en-IN" w:eastAsia="en-IN"/>
        </w:rPr>
        <w:t>'username'</w:t>
      </w:r>
      <w:r w:rsidRPr="00D236C4">
        <w:rPr>
          <w:rFonts w:ascii="inherit" w:eastAsia="Times New Roman" w:hAnsi="inherit" w:cs="Courier New"/>
          <w:color w:val="303336"/>
          <w:sz w:val="20"/>
          <w:szCs w:val="20"/>
          <w:bdr w:val="none" w:sz="0" w:space="0" w:color="auto" w:frame="1"/>
          <w:shd w:val="clear" w:color="auto" w:fill="EFF0F1"/>
          <w:lang w:val="en-IN" w:eastAsia="en-IN"/>
        </w:rPr>
        <w:t>];</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echo $row[</w:t>
      </w:r>
      <w:r w:rsidRPr="00D236C4">
        <w:rPr>
          <w:rFonts w:ascii="inherit" w:eastAsia="Times New Roman" w:hAnsi="inherit" w:cs="Courier New"/>
          <w:color w:val="7D2727"/>
          <w:sz w:val="20"/>
          <w:szCs w:val="20"/>
          <w:bdr w:val="none" w:sz="0" w:space="0" w:color="auto" w:frame="1"/>
          <w:shd w:val="clear" w:color="auto" w:fill="EFF0F1"/>
          <w:lang w:val="en-IN" w:eastAsia="en-IN"/>
        </w:rPr>
        <w:t>'password'</w:t>
      </w:r>
      <w:r w:rsidRPr="00D236C4">
        <w:rPr>
          <w:rFonts w:ascii="inherit" w:eastAsia="Times New Roman" w:hAnsi="inherit" w:cs="Courier New"/>
          <w:color w:val="303336"/>
          <w:sz w:val="20"/>
          <w:szCs w:val="20"/>
          <w:bdr w:val="none" w:sz="0" w:space="0" w:color="auto" w:frame="1"/>
          <w:shd w:val="clear" w:color="auto" w:fill="EFF0F1"/>
          <w:lang w:val="en-IN" w:eastAsia="en-IN"/>
        </w:rPr>
        <w:t>];</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&lt;span style=</w:t>
      </w:r>
      <w:r w:rsidRPr="00D236C4">
        <w:rPr>
          <w:rFonts w:ascii="inherit" w:eastAsia="Times New Roman" w:hAnsi="inherit" w:cs="Courier New"/>
          <w:color w:val="7D2727"/>
          <w:sz w:val="20"/>
          <w:szCs w:val="20"/>
          <w:bdr w:val="none" w:sz="0" w:space="0" w:color="auto" w:frame="1"/>
          <w:shd w:val="clear" w:color="auto" w:fill="EFF0F1"/>
          <w:lang w:val="en-IN" w:eastAsia="en-IN"/>
        </w:rPr>
        <w:t>"color: #993300;"</w:t>
      </w:r>
      <w:r w:rsidRPr="00D236C4">
        <w:rPr>
          <w:rFonts w:ascii="inherit" w:eastAsia="Times New Roman" w:hAnsi="inherit" w:cs="Courier New"/>
          <w:color w:val="303336"/>
          <w:sz w:val="20"/>
          <w:szCs w:val="20"/>
          <w:bdr w:val="none" w:sz="0" w:space="0" w:color="auto" w:frame="1"/>
          <w:shd w:val="clear" w:color="auto" w:fill="EFF0F1"/>
          <w:lang w:val="en-IN" w:eastAsia="en-IN"/>
        </w:rPr>
        <w:t>&gt;</w:t>
      </w:r>
      <w:r w:rsidRPr="00D236C4">
        <w:rPr>
          <w:rFonts w:ascii="inherit" w:eastAsia="Times New Roman" w:hAnsi="inherit" w:cs="Courier New"/>
          <w:color w:val="858C93"/>
          <w:sz w:val="20"/>
          <w:szCs w:val="20"/>
          <w:bdr w:val="none" w:sz="0" w:space="0" w:color="auto" w:frame="1"/>
          <w:shd w:val="clear" w:color="auto" w:fill="EFF0F1"/>
          <w:lang w:val="en-IN" w:eastAsia="en-IN"/>
        </w:rPr>
        <w:t>/* here both associative array and numeric array will work. */</w:t>
      </w:r>
      <w:r w:rsidRPr="00D236C4">
        <w:rPr>
          <w:rFonts w:ascii="inherit" w:eastAsia="Times New Roman" w:hAnsi="inherit" w:cs="Courier New"/>
          <w:color w:val="303336"/>
          <w:sz w:val="20"/>
          <w:szCs w:val="20"/>
          <w:bdr w:val="none" w:sz="0" w:space="0" w:color="auto" w:frame="1"/>
          <w:shd w:val="clear" w:color="auto" w:fill="EFF0F1"/>
          <w:lang w:val="en-IN" w:eastAsia="en-IN"/>
        </w:rPr>
        <w:t>&lt;/span&gt;</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echo $row[</w:t>
      </w:r>
      <w:r w:rsidRPr="00D236C4">
        <w:rPr>
          <w:rFonts w:ascii="inherit" w:eastAsia="Times New Roman" w:hAnsi="inherit" w:cs="Courier New"/>
          <w:color w:val="7D2727"/>
          <w:sz w:val="20"/>
          <w:szCs w:val="20"/>
          <w:bdr w:val="none" w:sz="0" w:space="0" w:color="auto" w:frame="1"/>
          <w:shd w:val="clear" w:color="auto" w:fill="EFF0F1"/>
          <w:lang w:val="en-IN" w:eastAsia="en-IN"/>
        </w:rPr>
        <w:t>0</w:t>
      </w:r>
      <w:r w:rsidRPr="00D236C4">
        <w:rPr>
          <w:rFonts w:ascii="inherit" w:eastAsia="Times New Roman" w:hAnsi="inherit" w:cs="Courier New"/>
          <w:color w:val="303336"/>
          <w:sz w:val="20"/>
          <w:szCs w:val="20"/>
          <w:bdr w:val="none" w:sz="0" w:space="0" w:color="auto" w:frame="1"/>
          <w:shd w:val="clear" w:color="auto" w:fill="EFF0F1"/>
          <w:lang w:val="en-IN" w:eastAsia="en-IN"/>
        </w:rPr>
        <w:t>];</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echo $row[</w:t>
      </w:r>
      <w:r w:rsidRPr="00D236C4">
        <w:rPr>
          <w:rFonts w:ascii="inherit" w:eastAsia="Times New Roman" w:hAnsi="inherit" w:cs="Courier New"/>
          <w:color w:val="7D2727"/>
          <w:sz w:val="20"/>
          <w:szCs w:val="20"/>
          <w:bdr w:val="none" w:sz="0" w:space="0" w:color="auto" w:frame="1"/>
          <w:shd w:val="clear" w:color="auto" w:fill="EFF0F1"/>
          <w:lang w:val="en-IN" w:eastAsia="en-IN"/>
        </w:rPr>
        <w:t>1</w:t>
      </w:r>
      <w:r w:rsidRPr="00D236C4">
        <w:rPr>
          <w:rFonts w:ascii="inherit" w:eastAsia="Times New Roman" w:hAnsi="inherit" w:cs="Courier New"/>
          <w:color w:val="303336"/>
          <w:sz w:val="20"/>
          <w:szCs w:val="20"/>
          <w:bdr w:val="none" w:sz="0" w:space="0" w:color="auto" w:frame="1"/>
          <w:shd w:val="clear" w:color="auto" w:fill="EFF0F1"/>
          <w:lang w:val="en-IN" w:eastAsia="en-IN"/>
        </w:rPr>
        <w:t>];</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echo $row[</w:t>
      </w:r>
      <w:r w:rsidRPr="00D236C4">
        <w:rPr>
          <w:rFonts w:ascii="inherit" w:eastAsia="Times New Roman" w:hAnsi="inherit" w:cs="Courier New"/>
          <w:color w:val="7D2727"/>
          <w:sz w:val="20"/>
          <w:szCs w:val="20"/>
          <w:bdr w:val="none" w:sz="0" w:space="0" w:color="auto" w:frame="1"/>
          <w:shd w:val="clear" w:color="auto" w:fill="EFF0F1"/>
          <w:lang w:val="en-IN" w:eastAsia="en-IN"/>
        </w:rPr>
        <w:t>2</w:t>
      </w:r>
      <w:r w:rsidRPr="00D236C4">
        <w:rPr>
          <w:rFonts w:ascii="inherit" w:eastAsia="Times New Roman" w:hAnsi="inherit" w:cs="Courier New"/>
          <w:color w:val="303336"/>
          <w:sz w:val="20"/>
          <w:szCs w:val="20"/>
          <w:bdr w:val="none" w:sz="0" w:space="0" w:color="auto" w:frame="1"/>
          <w:shd w:val="clear" w:color="auto" w:fill="EFF0F1"/>
          <w:lang w:val="en-IN" w:eastAsia="en-IN"/>
        </w:rPr>
        <w:t>];</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D236C4">
        <w:rPr>
          <w:rFonts w:ascii="inherit" w:eastAsia="Times New Roman" w:hAnsi="inherit" w:cs="Courier New"/>
          <w:color w:val="303336"/>
          <w:sz w:val="20"/>
          <w:szCs w:val="20"/>
          <w:bdr w:val="none" w:sz="0" w:space="0" w:color="auto" w:frame="1"/>
          <w:shd w:val="clear" w:color="auto" w:fill="EFF0F1"/>
          <w:lang w:val="en-IN" w:eastAsia="en-IN"/>
        </w:rPr>
        <w:t>?&gt;</w:t>
      </w:r>
    </w:p>
    <w:p w:rsidR="00D236C4" w:rsidRPr="00D236C4" w:rsidRDefault="00D236C4" w:rsidP="00D236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textAlignment w:val="baseline"/>
        <w:rPr>
          <w:rFonts w:ascii="Consolas" w:eastAsia="Times New Roman" w:hAnsi="Consolas" w:cs="Courier New"/>
          <w:color w:val="393318"/>
          <w:sz w:val="20"/>
          <w:szCs w:val="20"/>
          <w:lang w:val="en-IN" w:eastAsia="en-IN"/>
        </w:rPr>
      </w:pPr>
      <w:r w:rsidRPr="00D236C4">
        <w:rPr>
          <w:rFonts w:ascii="inherit" w:eastAsia="Times New Roman" w:hAnsi="inherit" w:cs="Courier New"/>
          <w:color w:val="7D2727"/>
          <w:sz w:val="20"/>
          <w:szCs w:val="20"/>
          <w:bdr w:val="none" w:sz="0" w:space="0" w:color="auto" w:frame="1"/>
          <w:shd w:val="clear" w:color="auto" w:fill="EFF0F1"/>
          <w:lang w:val="en-IN" w:eastAsia="en-IN"/>
        </w:rPr>
        <w:t>&lt;/html&gt;</w:t>
      </w:r>
    </w:p>
    <w:p w:rsidR="00D236C4" w:rsidRPr="00D236C4" w:rsidRDefault="00D236C4" w:rsidP="00D236C4"/>
    <w:sectPr w:rsidR="00D236C4" w:rsidRPr="00D236C4">
      <w:footerReference w:type="default" r:id="rId6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683E" w:rsidRDefault="00DD683E" w:rsidP="00C6554A">
      <w:pPr>
        <w:spacing w:before="0" w:after="0" w:line="240" w:lineRule="auto"/>
      </w:pPr>
      <w:r>
        <w:separator/>
      </w:r>
    </w:p>
  </w:endnote>
  <w:endnote w:type="continuationSeparator" w:id="0">
    <w:p w:rsidR="00DD683E" w:rsidRDefault="00DD683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D236C4">
      <w:rPr>
        <w:noProof/>
      </w:rPr>
      <w:t>29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683E" w:rsidRDefault="00DD683E" w:rsidP="00C6554A">
      <w:pPr>
        <w:spacing w:before="0" w:after="0" w:line="240" w:lineRule="auto"/>
      </w:pPr>
      <w:r>
        <w:separator/>
      </w:r>
    </w:p>
  </w:footnote>
  <w:footnote w:type="continuationSeparator" w:id="0">
    <w:p w:rsidR="00DD683E" w:rsidRDefault="00DD683E"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BCC9C5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C6E632F"/>
    <w:multiLevelType w:val="hybridMultilevel"/>
    <w:tmpl w:val="C0DA04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456385D"/>
    <w:multiLevelType w:val="hybridMultilevel"/>
    <w:tmpl w:val="282EC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33F2E3D"/>
    <w:multiLevelType w:val="hybridMultilevel"/>
    <w:tmpl w:val="19FAF6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59303A1"/>
    <w:multiLevelType w:val="hybridMultilevel"/>
    <w:tmpl w:val="AA62FBB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DBA0538"/>
    <w:multiLevelType w:val="hybridMultilevel"/>
    <w:tmpl w:val="C30299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E2D4113"/>
    <w:multiLevelType w:val="multilevel"/>
    <w:tmpl w:val="5AF6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6EA36B4"/>
    <w:multiLevelType w:val="hybridMultilevel"/>
    <w:tmpl w:val="7CCC24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9E62FED"/>
    <w:multiLevelType w:val="hybridMultilevel"/>
    <w:tmpl w:val="83749D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6"/>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8"/>
  </w:num>
  <w:num w:numId="17">
    <w:abstractNumId w:val="20"/>
  </w:num>
  <w:num w:numId="18">
    <w:abstractNumId w:val="9"/>
  </w:num>
  <w:num w:numId="19">
    <w:abstractNumId w:val="19"/>
  </w:num>
  <w:num w:numId="20">
    <w:abstractNumId w:val="13"/>
  </w:num>
  <w:num w:numId="21">
    <w:abstractNumId w:val="15"/>
  </w:num>
  <w:num w:numId="22">
    <w:abstractNumId w:val="12"/>
  </w:num>
  <w:num w:numId="23">
    <w:abstractNumId w:val="17"/>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A8E"/>
    <w:rsid w:val="00003AFD"/>
    <w:rsid w:val="00026F74"/>
    <w:rsid w:val="00035D9A"/>
    <w:rsid w:val="0003777A"/>
    <w:rsid w:val="00051E1D"/>
    <w:rsid w:val="00055854"/>
    <w:rsid w:val="0006303B"/>
    <w:rsid w:val="00064ECD"/>
    <w:rsid w:val="00067099"/>
    <w:rsid w:val="00073869"/>
    <w:rsid w:val="0008045F"/>
    <w:rsid w:val="000B38B5"/>
    <w:rsid w:val="000C3E4B"/>
    <w:rsid w:val="000C6EDA"/>
    <w:rsid w:val="000E4325"/>
    <w:rsid w:val="00132325"/>
    <w:rsid w:val="00155EB8"/>
    <w:rsid w:val="00157934"/>
    <w:rsid w:val="001670F8"/>
    <w:rsid w:val="001726BA"/>
    <w:rsid w:val="00196CDA"/>
    <w:rsid w:val="001A141E"/>
    <w:rsid w:val="001A5DBF"/>
    <w:rsid w:val="001A60FC"/>
    <w:rsid w:val="001B43AB"/>
    <w:rsid w:val="001C535F"/>
    <w:rsid w:val="001E5E38"/>
    <w:rsid w:val="00212C32"/>
    <w:rsid w:val="002554CD"/>
    <w:rsid w:val="00272400"/>
    <w:rsid w:val="00293B83"/>
    <w:rsid w:val="002B4294"/>
    <w:rsid w:val="00314514"/>
    <w:rsid w:val="00326204"/>
    <w:rsid w:val="00333D0D"/>
    <w:rsid w:val="00345B8B"/>
    <w:rsid w:val="0034649F"/>
    <w:rsid w:val="00362625"/>
    <w:rsid w:val="003C43E2"/>
    <w:rsid w:val="00410452"/>
    <w:rsid w:val="004143F2"/>
    <w:rsid w:val="00437E55"/>
    <w:rsid w:val="0044089D"/>
    <w:rsid w:val="00454D6A"/>
    <w:rsid w:val="004A1F09"/>
    <w:rsid w:val="004C049F"/>
    <w:rsid w:val="004C4039"/>
    <w:rsid w:val="004C5B3F"/>
    <w:rsid w:val="004D413A"/>
    <w:rsid w:val="004F5CD9"/>
    <w:rsid w:val="005000E2"/>
    <w:rsid w:val="0050075F"/>
    <w:rsid w:val="00515A5D"/>
    <w:rsid w:val="005365D0"/>
    <w:rsid w:val="00546169"/>
    <w:rsid w:val="005A3DC9"/>
    <w:rsid w:val="005C5CA6"/>
    <w:rsid w:val="005C69C3"/>
    <w:rsid w:val="005C71B4"/>
    <w:rsid w:val="005C7E46"/>
    <w:rsid w:val="005D7F77"/>
    <w:rsid w:val="006033EC"/>
    <w:rsid w:val="00606DFB"/>
    <w:rsid w:val="00612244"/>
    <w:rsid w:val="006316F9"/>
    <w:rsid w:val="00635AC7"/>
    <w:rsid w:val="006462DC"/>
    <w:rsid w:val="00654301"/>
    <w:rsid w:val="00660C28"/>
    <w:rsid w:val="00670C95"/>
    <w:rsid w:val="00675A87"/>
    <w:rsid w:val="006816C8"/>
    <w:rsid w:val="006A3CE7"/>
    <w:rsid w:val="006C2160"/>
    <w:rsid w:val="006D5D66"/>
    <w:rsid w:val="006D79B9"/>
    <w:rsid w:val="00701F64"/>
    <w:rsid w:val="00711837"/>
    <w:rsid w:val="0071607F"/>
    <w:rsid w:val="00735AFD"/>
    <w:rsid w:val="00750C29"/>
    <w:rsid w:val="00757B08"/>
    <w:rsid w:val="00782DC5"/>
    <w:rsid w:val="007928F4"/>
    <w:rsid w:val="00805F52"/>
    <w:rsid w:val="00872E6F"/>
    <w:rsid w:val="00884611"/>
    <w:rsid w:val="008C7D20"/>
    <w:rsid w:val="008E7313"/>
    <w:rsid w:val="008F6491"/>
    <w:rsid w:val="00971D71"/>
    <w:rsid w:val="009E4440"/>
    <w:rsid w:val="00A12F32"/>
    <w:rsid w:val="00A373A3"/>
    <w:rsid w:val="00A47963"/>
    <w:rsid w:val="00A652E1"/>
    <w:rsid w:val="00A77D84"/>
    <w:rsid w:val="00A85A92"/>
    <w:rsid w:val="00AD1B1F"/>
    <w:rsid w:val="00AD5EF9"/>
    <w:rsid w:val="00AE6951"/>
    <w:rsid w:val="00B040F2"/>
    <w:rsid w:val="00B51D3E"/>
    <w:rsid w:val="00B5399F"/>
    <w:rsid w:val="00B6737A"/>
    <w:rsid w:val="00B726E5"/>
    <w:rsid w:val="00B766C3"/>
    <w:rsid w:val="00B906A3"/>
    <w:rsid w:val="00B91A8E"/>
    <w:rsid w:val="00BB5961"/>
    <w:rsid w:val="00BC768C"/>
    <w:rsid w:val="00BD1BEA"/>
    <w:rsid w:val="00BE2145"/>
    <w:rsid w:val="00C23E82"/>
    <w:rsid w:val="00C31AD2"/>
    <w:rsid w:val="00C33F92"/>
    <w:rsid w:val="00C407B3"/>
    <w:rsid w:val="00C40A38"/>
    <w:rsid w:val="00C40E52"/>
    <w:rsid w:val="00C52C2D"/>
    <w:rsid w:val="00C6554A"/>
    <w:rsid w:val="00C6571F"/>
    <w:rsid w:val="00C91931"/>
    <w:rsid w:val="00C94E86"/>
    <w:rsid w:val="00CB14DC"/>
    <w:rsid w:val="00CB4ADE"/>
    <w:rsid w:val="00CD71B6"/>
    <w:rsid w:val="00CE121C"/>
    <w:rsid w:val="00CF52D3"/>
    <w:rsid w:val="00D03097"/>
    <w:rsid w:val="00D0551C"/>
    <w:rsid w:val="00D07FBB"/>
    <w:rsid w:val="00D236C4"/>
    <w:rsid w:val="00D31AEA"/>
    <w:rsid w:val="00D446D0"/>
    <w:rsid w:val="00D61B7E"/>
    <w:rsid w:val="00D6303E"/>
    <w:rsid w:val="00D66AFA"/>
    <w:rsid w:val="00DA632C"/>
    <w:rsid w:val="00DD683E"/>
    <w:rsid w:val="00DE777B"/>
    <w:rsid w:val="00DF101E"/>
    <w:rsid w:val="00DF57F6"/>
    <w:rsid w:val="00E01131"/>
    <w:rsid w:val="00E4782F"/>
    <w:rsid w:val="00E617BE"/>
    <w:rsid w:val="00E64EE9"/>
    <w:rsid w:val="00E95841"/>
    <w:rsid w:val="00EA01AE"/>
    <w:rsid w:val="00EA72B1"/>
    <w:rsid w:val="00EC4C3D"/>
    <w:rsid w:val="00EC5D80"/>
    <w:rsid w:val="00ED7C44"/>
    <w:rsid w:val="00F21EB2"/>
    <w:rsid w:val="00F2235F"/>
    <w:rsid w:val="00F35370"/>
    <w:rsid w:val="00F61501"/>
    <w:rsid w:val="00F62E24"/>
    <w:rsid w:val="00F64AA9"/>
    <w:rsid w:val="00F82528"/>
    <w:rsid w:val="00FC3775"/>
    <w:rsid w:val="00FD0102"/>
    <w:rsid w:val="00FE0315"/>
    <w:rsid w:val="00FE2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C717F"/>
  <w15:chartTrackingRefBased/>
  <w15:docId w15:val="{8DA39E0A-9FF4-4CA8-80B0-72AC85C0E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semiHidden/>
    <w:unhideWhenUsed/>
    <w:qFormat/>
    <w:rsid w:val="00D07FBB"/>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semiHidden/>
    <w:unhideWhenUsed/>
    <w:rsid w:val="00675A87"/>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paragraph" w:styleId="ListParagraph">
    <w:name w:val="List Paragraph"/>
    <w:basedOn w:val="Normal"/>
    <w:uiPriority w:val="34"/>
    <w:unhideWhenUsed/>
    <w:qFormat/>
    <w:rsid w:val="00675A87"/>
    <w:pPr>
      <w:ind w:left="720"/>
      <w:contextualSpacing/>
    </w:pPr>
  </w:style>
  <w:style w:type="character" w:customStyle="1" w:styleId="apple-converted-space">
    <w:name w:val="apple-converted-space"/>
    <w:basedOn w:val="DefaultParagraphFont"/>
    <w:rsid w:val="00E4782F"/>
  </w:style>
  <w:style w:type="character" w:customStyle="1" w:styleId="kwd">
    <w:name w:val="kwd"/>
    <w:basedOn w:val="DefaultParagraphFont"/>
    <w:rsid w:val="00E4782F"/>
  </w:style>
  <w:style w:type="character" w:customStyle="1" w:styleId="pln">
    <w:name w:val="pln"/>
    <w:basedOn w:val="DefaultParagraphFont"/>
    <w:rsid w:val="00E4782F"/>
  </w:style>
  <w:style w:type="character" w:customStyle="1" w:styleId="pun">
    <w:name w:val="pun"/>
    <w:basedOn w:val="DefaultParagraphFont"/>
    <w:rsid w:val="00E4782F"/>
  </w:style>
  <w:style w:type="character" w:customStyle="1" w:styleId="str">
    <w:name w:val="str"/>
    <w:basedOn w:val="DefaultParagraphFont"/>
    <w:rsid w:val="00E4782F"/>
  </w:style>
  <w:style w:type="character" w:customStyle="1" w:styleId="com">
    <w:name w:val="com"/>
    <w:basedOn w:val="DefaultParagraphFont"/>
    <w:rsid w:val="00E4782F"/>
  </w:style>
  <w:style w:type="character" w:customStyle="1" w:styleId="typ">
    <w:name w:val="typ"/>
    <w:basedOn w:val="DefaultParagraphFont"/>
    <w:rsid w:val="00E4782F"/>
  </w:style>
  <w:style w:type="character" w:customStyle="1" w:styleId="Heading4Char">
    <w:name w:val="Heading 4 Char"/>
    <w:basedOn w:val="DefaultParagraphFont"/>
    <w:link w:val="Heading4"/>
    <w:uiPriority w:val="9"/>
    <w:semiHidden/>
    <w:rsid w:val="00D07FBB"/>
    <w:rPr>
      <w:rFonts w:asciiTheme="majorHAnsi" w:eastAsiaTheme="majorEastAsia" w:hAnsiTheme="majorHAnsi" w:cstheme="majorBidi"/>
      <w:i/>
      <w:iCs/>
      <w:color w:val="007789" w:themeColor="accent1" w:themeShade="BF"/>
    </w:rPr>
  </w:style>
  <w:style w:type="character" w:customStyle="1" w:styleId="token">
    <w:name w:val="token"/>
    <w:basedOn w:val="DefaultParagraphFont"/>
    <w:rsid w:val="006C2160"/>
  </w:style>
  <w:style w:type="character" w:styleId="Strong">
    <w:name w:val="Strong"/>
    <w:basedOn w:val="DefaultParagraphFont"/>
    <w:uiPriority w:val="22"/>
    <w:qFormat/>
    <w:rsid w:val="006C2160"/>
    <w:rPr>
      <w:b/>
      <w:bCs/>
    </w:rPr>
  </w:style>
  <w:style w:type="character" w:customStyle="1" w:styleId="cm-keyword">
    <w:name w:val="cm-keyword"/>
    <w:basedOn w:val="DefaultParagraphFont"/>
    <w:rsid w:val="00A47963"/>
  </w:style>
  <w:style w:type="character" w:customStyle="1" w:styleId="cm-variable-2">
    <w:name w:val="cm-variable-2"/>
    <w:basedOn w:val="DefaultParagraphFont"/>
    <w:rsid w:val="00A47963"/>
  </w:style>
  <w:style w:type="character" w:customStyle="1" w:styleId="cm-string">
    <w:name w:val="cm-string"/>
    <w:basedOn w:val="DefaultParagraphFont"/>
    <w:rsid w:val="00A47963"/>
  </w:style>
  <w:style w:type="character" w:customStyle="1" w:styleId="tag">
    <w:name w:val="tag"/>
    <w:basedOn w:val="DefaultParagraphFont"/>
    <w:rsid w:val="00D236C4"/>
  </w:style>
  <w:style w:type="character" w:customStyle="1" w:styleId="lit">
    <w:name w:val="lit"/>
    <w:basedOn w:val="DefaultParagraphFont"/>
    <w:rsid w:val="00D236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391376">
      <w:bodyDiv w:val="1"/>
      <w:marLeft w:val="0"/>
      <w:marRight w:val="0"/>
      <w:marTop w:val="0"/>
      <w:marBottom w:val="0"/>
      <w:divBdr>
        <w:top w:val="none" w:sz="0" w:space="0" w:color="auto"/>
        <w:left w:val="none" w:sz="0" w:space="0" w:color="auto"/>
        <w:bottom w:val="none" w:sz="0" w:space="0" w:color="auto"/>
        <w:right w:val="none" w:sz="0" w:space="0" w:color="auto"/>
      </w:divBdr>
    </w:div>
    <w:div w:id="502473692">
      <w:bodyDiv w:val="1"/>
      <w:marLeft w:val="0"/>
      <w:marRight w:val="0"/>
      <w:marTop w:val="0"/>
      <w:marBottom w:val="0"/>
      <w:divBdr>
        <w:top w:val="none" w:sz="0" w:space="0" w:color="auto"/>
        <w:left w:val="none" w:sz="0" w:space="0" w:color="auto"/>
        <w:bottom w:val="none" w:sz="0" w:space="0" w:color="auto"/>
        <w:right w:val="none" w:sz="0" w:space="0" w:color="auto"/>
      </w:divBdr>
    </w:div>
    <w:div w:id="535965313">
      <w:bodyDiv w:val="1"/>
      <w:marLeft w:val="0"/>
      <w:marRight w:val="0"/>
      <w:marTop w:val="0"/>
      <w:marBottom w:val="0"/>
      <w:divBdr>
        <w:top w:val="none" w:sz="0" w:space="0" w:color="auto"/>
        <w:left w:val="none" w:sz="0" w:space="0" w:color="auto"/>
        <w:bottom w:val="none" w:sz="0" w:space="0" w:color="auto"/>
        <w:right w:val="none" w:sz="0" w:space="0" w:color="auto"/>
      </w:divBdr>
    </w:div>
    <w:div w:id="995457102">
      <w:bodyDiv w:val="1"/>
      <w:marLeft w:val="0"/>
      <w:marRight w:val="0"/>
      <w:marTop w:val="0"/>
      <w:marBottom w:val="0"/>
      <w:divBdr>
        <w:top w:val="none" w:sz="0" w:space="0" w:color="auto"/>
        <w:left w:val="none" w:sz="0" w:space="0" w:color="auto"/>
        <w:bottom w:val="none" w:sz="0" w:space="0" w:color="auto"/>
        <w:right w:val="none" w:sz="0" w:space="0" w:color="auto"/>
      </w:divBdr>
    </w:div>
    <w:div w:id="1174150587">
      <w:bodyDiv w:val="1"/>
      <w:marLeft w:val="0"/>
      <w:marRight w:val="0"/>
      <w:marTop w:val="0"/>
      <w:marBottom w:val="0"/>
      <w:divBdr>
        <w:top w:val="none" w:sz="0" w:space="0" w:color="auto"/>
        <w:left w:val="none" w:sz="0" w:space="0" w:color="auto"/>
        <w:bottom w:val="none" w:sz="0" w:space="0" w:color="auto"/>
        <w:right w:val="none" w:sz="0" w:space="0" w:color="auto"/>
      </w:divBdr>
    </w:div>
    <w:div w:id="1236159290">
      <w:bodyDiv w:val="1"/>
      <w:marLeft w:val="0"/>
      <w:marRight w:val="0"/>
      <w:marTop w:val="0"/>
      <w:marBottom w:val="0"/>
      <w:divBdr>
        <w:top w:val="none" w:sz="0" w:space="0" w:color="auto"/>
        <w:left w:val="none" w:sz="0" w:space="0" w:color="auto"/>
        <w:bottom w:val="none" w:sz="0" w:space="0" w:color="auto"/>
        <w:right w:val="none" w:sz="0" w:space="0" w:color="auto"/>
      </w:divBdr>
    </w:div>
    <w:div w:id="1333218293">
      <w:bodyDiv w:val="1"/>
      <w:marLeft w:val="0"/>
      <w:marRight w:val="0"/>
      <w:marTop w:val="0"/>
      <w:marBottom w:val="0"/>
      <w:divBdr>
        <w:top w:val="none" w:sz="0" w:space="0" w:color="auto"/>
        <w:left w:val="none" w:sz="0" w:space="0" w:color="auto"/>
        <w:bottom w:val="none" w:sz="0" w:space="0" w:color="auto"/>
        <w:right w:val="none" w:sz="0" w:space="0" w:color="auto"/>
      </w:divBdr>
    </w:div>
    <w:div w:id="1537236591">
      <w:bodyDiv w:val="1"/>
      <w:marLeft w:val="0"/>
      <w:marRight w:val="0"/>
      <w:marTop w:val="0"/>
      <w:marBottom w:val="0"/>
      <w:divBdr>
        <w:top w:val="none" w:sz="0" w:space="0" w:color="auto"/>
        <w:left w:val="none" w:sz="0" w:space="0" w:color="auto"/>
        <w:bottom w:val="none" w:sz="0" w:space="0" w:color="auto"/>
        <w:right w:val="none" w:sz="0" w:space="0" w:color="auto"/>
      </w:divBdr>
    </w:div>
    <w:div w:id="154994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www.google.com/recaptcha/admin"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yperlink" Target="http://pma.dxb.cloud.flip.me/url.php?url=https://dev.mysql.com/doc/refman/5.5/en/update.html" TargetMode="External"/><Relationship Id="rId50" Type="http://schemas.openxmlformats.org/officeDocument/2006/relationships/hyperlink" Target="http://pma.dxb.cloud.flip.me/url.php?url=https://dev.mysql.com/doc/refman/5.5/en/logical-operators.html" TargetMode="External"/><Relationship Id="rId55" Type="http://schemas.openxmlformats.org/officeDocument/2006/relationships/hyperlink" Target="http://pma.dxb.cloud.flip.me/url.php?url=https://dev.mysql.com/doc/refman/5.5/en/logical-operators.html" TargetMode="External"/><Relationship Id="rId63" Type="http://schemas.openxmlformats.org/officeDocument/2006/relationships/hyperlink" Target="https://stackoverflow.com/questions/8347565/difference-between-mysql-fetch-array-and-mysql-fetch-row"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drupal.stackexchange.com/questions/100346/whenever-i-edit-update-a-node-all-the-page-caches-for-anonymous-user-are-lost" TargetMode="External"/><Relationship Id="rId29" Type="http://schemas.openxmlformats.org/officeDocument/2006/relationships/image" Target="media/image7.png"/><Relationship Id="rId11" Type="http://schemas.openxmlformats.org/officeDocument/2006/relationships/hyperlink" Target="https://www.drupal.org/project/ckeditor_link" TargetMode="External"/><Relationship Id="rId24" Type="http://schemas.openxmlformats.org/officeDocument/2006/relationships/hyperlink" Target="https://getcomposer.org/download/"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hyperlink" Target="http://pma.dxb.cloud.flip.me/url.php?url=https://dev.mysql.com/doc/refman/5.5/en/update.html" TargetMode="External"/><Relationship Id="rId58" Type="http://schemas.openxmlformats.org/officeDocument/2006/relationships/hyperlink" Target="http://www.tothenew.com/blog/how-to-install-and-setup-drupal-code-sniffer/" TargetMode="External"/><Relationship Id="rId66" Type="http://schemas.openxmlformats.org/officeDocument/2006/relationships/glossaryDocument" Target="glossary/document.xml"/><Relationship Id="rId5" Type="http://schemas.openxmlformats.org/officeDocument/2006/relationships/footnotes" Target="footnotes.xml"/><Relationship Id="rId61" Type="http://schemas.openxmlformats.org/officeDocument/2006/relationships/image" Target="media/image24.png"/><Relationship Id="rId19" Type="http://schemas.openxmlformats.org/officeDocument/2006/relationships/hyperlink" Target="http://localhost/phpmyadmin/url.php?url=http://dev.mysql.com/doc/refman/5.5/en/update.html" TargetMode="External"/><Relationship Id="rId14" Type="http://schemas.openxmlformats.org/officeDocument/2006/relationships/hyperlink" Target="https://www.drupal.org/project/menuimage" TargetMode="External"/><Relationship Id="rId22" Type="http://schemas.openxmlformats.org/officeDocument/2006/relationships/hyperlink" Target="https://modulesunraveled.com/drush/installing-drush-windows"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hyperlink" Target="http://droplettest.local/import" TargetMode="External"/><Relationship Id="rId48" Type="http://schemas.openxmlformats.org/officeDocument/2006/relationships/hyperlink" Target="http://pma.dxb.cloud.flip.me/url.php?url=https://dev.mysql.com/doc/refman/5.5/en/set.html" TargetMode="External"/><Relationship Id="rId56" Type="http://schemas.openxmlformats.org/officeDocument/2006/relationships/hyperlink" Target="http://pma.dxb.cloud.flip.me/url.php?url=https://dev.mysql.com/doc/refman/5.5/en/logical-operators.html" TargetMode="External"/><Relationship Id="rId64" Type="http://schemas.openxmlformats.org/officeDocument/2006/relationships/footer" Target="footer1.xml"/><Relationship Id="rId8" Type="http://schemas.openxmlformats.org/officeDocument/2006/relationships/hyperlink" Target="http://drupal.stackexchange.com/questions/59079/adding-fields-to-user-registration-form" TargetMode="External"/><Relationship Id="rId51" Type="http://schemas.openxmlformats.org/officeDocument/2006/relationships/hyperlink" Target="http://pma.dxb.cloud.flip.me/url.php?url=https://dev.mysql.com/doc/refman/5.5/en/logical-operators.html" TargetMode="External"/><Relationship Id="rId3" Type="http://schemas.openxmlformats.org/officeDocument/2006/relationships/settings" Target="settings.xml"/><Relationship Id="rId12" Type="http://schemas.openxmlformats.org/officeDocument/2006/relationships/hyperlink" Target="https://www.drupal.org/files/issues/drupal-add_basic_svg_support-2539478-3-D7.patch" TargetMode="External"/><Relationship Id="rId17" Type="http://schemas.openxmlformats.org/officeDocument/2006/relationships/image" Target="media/image2.png"/><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www.drupal.org/node/1831004" TargetMode="External"/><Relationship Id="rId59" Type="http://schemas.openxmlformats.org/officeDocument/2006/relationships/image" Target="media/image22.png"/><Relationship Id="rId67" Type="http://schemas.openxmlformats.org/officeDocument/2006/relationships/theme" Target="theme/theme1.xml"/><Relationship Id="rId20" Type="http://schemas.openxmlformats.org/officeDocument/2006/relationships/hyperlink" Target="http://localhost/phpmyadmin/url.php?url=http://dev.mysql.com/doc/refman/5.5/en/set.html" TargetMode="External"/><Relationship Id="rId41" Type="http://schemas.openxmlformats.org/officeDocument/2006/relationships/image" Target="media/image18.png"/><Relationship Id="rId54" Type="http://schemas.openxmlformats.org/officeDocument/2006/relationships/hyperlink" Target="http://pma.dxb.cloud.flip.me/url.php?url=https://dev.mysql.com/doc/refman/5.5/en/set.html" TargetMode="External"/><Relationship Id="rId62" Type="http://schemas.openxmlformats.org/officeDocument/2006/relationships/hyperlink" Target="https://www.youtube.com/watch?v=3DhDgZ211EU"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rupal.stackexchange.com/questions/85338/when-saving-an-updated-node-does-the-update-operation-clear-all-caches" TargetMode="External"/><Relationship Id="rId23" Type="http://schemas.openxmlformats.org/officeDocument/2006/relationships/hyperlink" Target="https://ayesh.me/drush-8-windows-7-8-10" TargetMode="Externa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hyperlink" Target="http://pma.dxb.cloud.flip.me/url.php?url=https://dev.mysql.com/doc/refman/5.5/en/logical-operators.html" TargetMode="External"/><Relationship Id="rId57" Type="http://schemas.openxmlformats.org/officeDocument/2006/relationships/hyperlink" Target="https://drupal.stackexchange.com/questions/69763/using-feeds-to-import-multiple-languages" TargetMode="External"/><Relationship Id="rId10" Type="http://schemas.openxmlformats.org/officeDocument/2006/relationships/hyperlink" Target="https://www.drupal.org/project/boost_cache_clear" TargetMode="External"/><Relationship Id="rId31" Type="http://schemas.openxmlformats.org/officeDocument/2006/relationships/hyperlink" Target="http://droplettest.local/import" TargetMode="External"/><Relationship Id="rId44" Type="http://schemas.openxmlformats.org/officeDocument/2006/relationships/image" Target="media/image20.png"/><Relationship Id="rId52" Type="http://schemas.openxmlformats.org/officeDocument/2006/relationships/hyperlink" Target="http://pma.dxb.cloud.flip.me/url.php?url=https://dev.mysql.com/doc/refman/5.5/en/logical-operators.html" TargetMode="External"/><Relationship Id="rId60" Type="http://schemas.openxmlformats.org/officeDocument/2006/relationships/image" Target="media/image2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drupal.org/project/boost" TargetMode="External"/><Relationship Id="rId13" Type="http://schemas.openxmlformats.org/officeDocument/2006/relationships/hyperlink" Target="https://www.drupal.org/node/2539478" TargetMode="External"/><Relationship Id="rId18" Type="http://schemas.openxmlformats.org/officeDocument/2006/relationships/hyperlink" Target="http://localhost/phpmyadmin/url.php?url=http://dev.mysql.com/doc/refman/5.5/en/select.html" TargetMode="External"/><Relationship Id="rId39"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oshet\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6183C0277A8431381329106C704F983"/>
        <w:category>
          <w:name w:val="General"/>
          <w:gallery w:val="placeholder"/>
        </w:category>
        <w:types>
          <w:type w:val="bbPlcHdr"/>
        </w:types>
        <w:behaviors>
          <w:behavior w:val="content"/>
        </w:behaviors>
        <w:guid w:val="{0041CDFD-D3C5-4F4A-A657-22E89FEBD70F}"/>
      </w:docPartPr>
      <w:docPartBody>
        <w:p w:rsidR="00A840D6" w:rsidRDefault="00473055">
          <w:pPr>
            <w:pStyle w:val="06183C0277A8431381329106C704F983"/>
          </w:pPr>
          <w:r w:rsidRPr="00D5413C">
            <w:t>REPORT SUBTITLE</w:t>
          </w:r>
        </w:p>
      </w:docPartBody>
    </w:docPart>
    <w:docPart>
      <w:docPartPr>
        <w:name w:val="8D889AC5B5034675B83E56F05296F2F4"/>
        <w:category>
          <w:name w:val="General"/>
          <w:gallery w:val="placeholder"/>
        </w:category>
        <w:types>
          <w:type w:val="bbPlcHdr"/>
        </w:types>
        <w:behaviors>
          <w:behavior w:val="content"/>
        </w:behaviors>
        <w:guid w:val="{CD0A3C75-3BB3-4E62-A172-CB964E2FB047}"/>
      </w:docPartPr>
      <w:docPartBody>
        <w:p w:rsidR="00A840D6" w:rsidRDefault="00473055">
          <w:pPr>
            <w:pStyle w:val="8D889AC5B5034675B83E56F05296F2F4"/>
          </w:pPr>
          <w:r>
            <w:t>Name</w:t>
          </w:r>
        </w:p>
      </w:docPartBody>
    </w:docPart>
    <w:docPart>
      <w:docPartPr>
        <w:name w:val="E0E6EB29D0D34B1D84A5856548642749"/>
        <w:category>
          <w:name w:val="General"/>
          <w:gallery w:val="placeholder"/>
        </w:category>
        <w:types>
          <w:type w:val="bbPlcHdr"/>
        </w:types>
        <w:behaviors>
          <w:behavior w:val="content"/>
        </w:behaviors>
        <w:guid w:val="{E677CA7F-2892-4927-A36C-22EEFA6FBF3F}"/>
      </w:docPartPr>
      <w:docPartBody>
        <w:p w:rsidR="00A840D6" w:rsidRDefault="00473055">
          <w:pPr>
            <w:pStyle w:val="E0E6EB29D0D34B1D84A5856548642749"/>
          </w:pPr>
          <w:r>
            <w:t>Course Title</w:t>
          </w:r>
        </w:p>
      </w:docPartBody>
    </w:docPart>
    <w:docPart>
      <w:docPartPr>
        <w:name w:val="E363EE8271D54291BC423174DA76F9F1"/>
        <w:category>
          <w:name w:val="General"/>
          <w:gallery w:val="placeholder"/>
        </w:category>
        <w:types>
          <w:type w:val="bbPlcHdr"/>
        </w:types>
        <w:behaviors>
          <w:behavior w:val="content"/>
        </w:behaviors>
        <w:guid w:val="{3EC6FD3B-53C9-46C3-B58A-DDDE7D069191}"/>
      </w:docPartPr>
      <w:docPartBody>
        <w:p w:rsidR="00A840D6" w:rsidRDefault="00473055">
          <w:pPr>
            <w:pStyle w:val="E363EE8271D54291BC423174DA76F9F1"/>
          </w:pPr>
          <w:r>
            <w:t>Date</w:t>
          </w:r>
        </w:p>
      </w:docPartBody>
    </w:docPart>
    <w:docPart>
      <w:docPartPr>
        <w:name w:val="63217014AD9349049A254B02BF71F46A"/>
        <w:category>
          <w:name w:val="General"/>
          <w:gallery w:val="placeholder"/>
        </w:category>
        <w:types>
          <w:type w:val="bbPlcHdr"/>
        </w:types>
        <w:behaviors>
          <w:behavior w:val="content"/>
        </w:behaviors>
        <w:guid w:val="{98CC6C00-4B1D-45EF-A538-666850EAB7E5}"/>
      </w:docPartPr>
      <w:docPartBody>
        <w:p w:rsidR="00A840D6" w:rsidRDefault="00473055">
          <w:pPr>
            <w:pStyle w:val="63217014AD9349049A254B02BF71F46A"/>
          </w:pPr>
          <w:r>
            <w:t>Heading 2</w:t>
          </w:r>
        </w:p>
      </w:docPartBody>
    </w:docPart>
    <w:docPart>
      <w:docPartPr>
        <w:name w:val="60E09130E2DC4A8082C63AC236C3F769"/>
        <w:category>
          <w:name w:val="General"/>
          <w:gallery w:val="placeholder"/>
        </w:category>
        <w:types>
          <w:type w:val="bbPlcHdr"/>
        </w:types>
        <w:behaviors>
          <w:behavior w:val="content"/>
        </w:behaviors>
        <w:guid w:val="{6F46F4E6-C159-4711-AF60-8F1AF2422378}"/>
      </w:docPartPr>
      <w:docPartBody>
        <w:p w:rsidR="00FA6547" w:rsidRDefault="00473055" w:rsidP="00C6554A">
          <w:r>
            <w:t>You might like the photo on the cover page as much as we do, but if it’s not ideal for your report, it’s easy to replace it with your own.</w:t>
          </w:r>
        </w:p>
        <w:p w:rsidR="00A840D6" w:rsidRDefault="00473055">
          <w:pPr>
            <w:pStyle w:val="60E09130E2DC4A8082C63AC236C3F769"/>
          </w:pPr>
          <w:r>
            <w:t>Just delete the placeholder picture. Then, on the Insert tab, click Picture to select one from your files.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0D4"/>
    <w:rsid w:val="000A0D52"/>
    <w:rsid w:val="000C3FA7"/>
    <w:rsid w:val="000F1448"/>
    <w:rsid w:val="001B6663"/>
    <w:rsid w:val="00270648"/>
    <w:rsid w:val="003B3D3C"/>
    <w:rsid w:val="003F3043"/>
    <w:rsid w:val="00473055"/>
    <w:rsid w:val="004E6A14"/>
    <w:rsid w:val="00505BF0"/>
    <w:rsid w:val="006070DC"/>
    <w:rsid w:val="00623A06"/>
    <w:rsid w:val="006E45FA"/>
    <w:rsid w:val="006F5EDB"/>
    <w:rsid w:val="00740DC6"/>
    <w:rsid w:val="007B14F2"/>
    <w:rsid w:val="00881286"/>
    <w:rsid w:val="008B20C6"/>
    <w:rsid w:val="008F798D"/>
    <w:rsid w:val="00963D33"/>
    <w:rsid w:val="00A03F4D"/>
    <w:rsid w:val="00A157CE"/>
    <w:rsid w:val="00A840D6"/>
    <w:rsid w:val="00A869E3"/>
    <w:rsid w:val="00A91957"/>
    <w:rsid w:val="00AA3899"/>
    <w:rsid w:val="00B46192"/>
    <w:rsid w:val="00BF5C6E"/>
    <w:rsid w:val="00C560D4"/>
    <w:rsid w:val="00C71A88"/>
    <w:rsid w:val="00CB423B"/>
    <w:rsid w:val="00DE49B4"/>
    <w:rsid w:val="00F25327"/>
    <w:rsid w:val="00F362DE"/>
    <w:rsid w:val="00FC0E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90CCAC86984CFF9EB45AE6102547DA">
    <w:name w:val="B590CCAC86984CFF9EB45AE6102547DA"/>
  </w:style>
  <w:style w:type="paragraph" w:customStyle="1" w:styleId="06183C0277A8431381329106C704F983">
    <w:name w:val="06183C0277A8431381329106C704F983"/>
  </w:style>
  <w:style w:type="paragraph" w:customStyle="1" w:styleId="8D889AC5B5034675B83E56F05296F2F4">
    <w:name w:val="8D889AC5B5034675B83E56F05296F2F4"/>
  </w:style>
  <w:style w:type="paragraph" w:customStyle="1" w:styleId="E0E6EB29D0D34B1D84A5856548642749">
    <w:name w:val="E0E6EB29D0D34B1D84A5856548642749"/>
  </w:style>
  <w:style w:type="paragraph" w:customStyle="1" w:styleId="E363EE8271D54291BC423174DA76F9F1">
    <w:name w:val="E363EE8271D54291BC423174DA76F9F1"/>
  </w:style>
  <w:style w:type="paragraph" w:customStyle="1" w:styleId="FE5EC4BAA8E04B2E9CFEF2C22A4DD290">
    <w:name w:val="FE5EC4BAA8E04B2E9CFEF2C22A4DD290"/>
  </w:style>
  <w:style w:type="paragraph" w:customStyle="1" w:styleId="30E88D6650AD4353AD3AE502491D1425">
    <w:name w:val="30E88D6650AD4353AD3AE502491D1425"/>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 w:type="paragraph" w:customStyle="1" w:styleId="1A9F8FFC8D6C4F0186D17AAFAA938E85">
    <w:name w:val="1A9F8FFC8D6C4F0186D17AAFAA938E85"/>
  </w:style>
  <w:style w:type="paragraph" w:customStyle="1" w:styleId="63217014AD9349049A254B02BF71F46A">
    <w:name w:val="63217014AD9349049A254B02BF71F46A"/>
  </w:style>
  <w:style w:type="paragraph" w:customStyle="1" w:styleId="60E09130E2DC4A8082C63AC236C3F769">
    <w:name w:val="60E09130E2DC4A8082C63AC236C3F769"/>
  </w:style>
  <w:style w:type="paragraph" w:customStyle="1" w:styleId="7F5E419729B945BE91BEF4C35C69F648">
    <w:name w:val="7F5E419729B945BE91BEF4C35C69F648"/>
    <w:rsid w:val="00C560D4"/>
  </w:style>
  <w:style w:type="paragraph" w:customStyle="1" w:styleId="9E22F2FF409247E68289353CCC408B64">
    <w:name w:val="9E22F2FF409247E68289353CCC408B64"/>
    <w:rsid w:val="00C560D4"/>
  </w:style>
  <w:style w:type="paragraph" w:customStyle="1" w:styleId="D0B333DF22664F3598A2022C00779973">
    <w:name w:val="D0B333DF22664F3598A2022C00779973"/>
    <w:rsid w:val="007B14F2"/>
  </w:style>
  <w:style w:type="paragraph" w:customStyle="1" w:styleId="CEC6EE7EB6BD4E3CB52B31E000E137E9">
    <w:name w:val="CEC6EE7EB6BD4E3CB52B31E000E137E9"/>
    <w:rsid w:val="007B14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photo.dotx</Template>
  <TotalTime>62051</TotalTime>
  <Pages>32</Pages>
  <Words>3265</Words>
  <Characters>18615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Shet</dc:creator>
  <cp:keywords/>
  <dc:description/>
  <cp:lastModifiedBy>Pooja Shet</cp:lastModifiedBy>
  <cp:revision>124</cp:revision>
  <dcterms:created xsi:type="dcterms:W3CDTF">2017-03-31T07:20:00Z</dcterms:created>
  <dcterms:modified xsi:type="dcterms:W3CDTF">2019-03-24T12:00:00Z</dcterms:modified>
</cp:coreProperties>
</file>